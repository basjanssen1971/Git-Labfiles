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D10E2" w14:textId="77777777" w:rsidR="00244AB7" w:rsidRPr="006676BF" w:rsidRDefault="00D92BF0">
      <w:pPr>
        <w:rPr>
          <w:b/>
          <w:bCs/>
        </w:rPr>
      </w:pPr>
      <w:bookmarkStart w:id="0" w:name="_GoBack"/>
      <w:bookmarkEnd w:id="0"/>
      <w:r w:rsidRPr="006676BF">
        <w:rPr>
          <w:b/>
          <w:bCs/>
        </w:rPr>
        <w:t>Azure Pipelines Lab 1</w:t>
      </w:r>
    </w:p>
    <w:p w14:paraId="241D7150" w14:textId="77777777" w:rsidR="00D92BF0" w:rsidRDefault="00D92BF0">
      <w:r>
        <w:t>Doel van deze lab is het uitrollen van een VM in Azure aan de hand van een ARM Template.</w:t>
      </w:r>
    </w:p>
    <w:p w14:paraId="1890E148" w14:textId="77777777" w:rsidR="007557C2" w:rsidRDefault="007557C2">
      <w:r>
        <w:t xml:space="preserve">Benodigdheden : </w:t>
      </w:r>
    </w:p>
    <w:p w14:paraId="091F4B1F" w14:textId="22A0B0A0" w:rsidR="00D92BF0" w:rsidRDefault="00D92BF0" w:rsidP="007557C2">
      <w:pPr>
        <w:pStyle w:val="ListParagraph"/>
        <w:numPr>
          <w:ilvl w:val="0"/>
          <w:numId w:val="1"/>
        </w:numPr>
      </w:pPr>
      <w:r>
        <w:t xml:space="preserve">Account voor Azure </w:t>
      </w:r>
      <w:proofErr w:type="spellStart"/>
      <w:r>
        <w:t>De</w:t>
      </w:r>
      <w:r w:rsidR="0000775D">
        <w:t>v</w:t>
      </w:r>
      <w:r>
        <w:t>ops</w:t>
      </w:r>
      <w:proofErr w:type="spellEnd"/>
    </w:p>
    <w:p w14:paraId="10918E13" w14:textId="77777777" w:rsidR="00D92BF0" w:rsidRDefault="00D92BF0" w:rsidP="00D92BF0">
      <w:pPr>
        <w:pStyle w:val="ListParagraph"/>
        <w:numPr>
          <w:ilvl w:val="0"/>
          <w:numId w:val="1"/>
        </w:numPr>
      </w:pPr>
      <w:r>
        <w:t>Account voor Azure Portal</w:t>
      </w:r>
    </w:p>
    <w:p w14:paraId="3B043004" w14:textId="09A4AF4A" w:rsidR="00D92BF0" w:rsidRDefault="00D92BF0" w:rsidP="00D92BF0">
      <w:pPr>
        <w:pStyle w:val="ListParagraph"/>
        <w:numPr>
          <w:ilvl w:val="0"/>
          <w:numId w:val="1"/>
        </w:numPr>
      </w:pPr>
      <w:r>
        <w:t>Git client</w:t>
      </w:r>
    </w:p>
    <w:p w14:paraId="0DE5501A" w14:textId="3B636C36" w:rsidR="0000775D" w:rsidRDefault="0000775D" w:rsidP="00D92BF0">
      <w:pPr>
        <w:pStyle w:val="ListParagraph"/>
        <w:numPr>
          <w:ilvl w:val="0"/>
          <w:numId w:val="1"/>
        </w:numPr>
      </w:pPr>
      <w:r>
        <w:t>Visual Studio Code</w:t>
      </w:r>
    </w:p>
    <w:p w14:paraId="2AB2DD60" w14:textId="77777777" w:rsidR="00D92BF0" w:rsidRDefault="007557C2" w:rsidP="00D92BF0">
      <w:r>
        <w:t>De eerste uitrol van een template gebeurd in ‘</w:t>
      </w:r>
      <w:proofErr w:type="spellStart"/>
      <w:r>
        <w:t>Dig</w:t>
      </w:r>
      <w:proofErr w:type="spellEnd"/>
      <w:r>
        <w:t xml:space="preserve"> platform Lab’ </w:t>
      </w:r>
      <w:proofErr w:type="spellStart"/>
      <w:r>
        <w:t>subscription</w:t>
      </w:r>
      <w:proofErr w:type="spellEnd"/>
      <w:r>
        <w:t xml:space="preserve">.  </w:t>
      </w:r>
      <w:r w:rsidR="00D92BF0">
        <w:t xml:space="preserve">De </w:t>
      </w:r>
      <w:r>
        <w:t xml:space="preserve">tweede </w:t>
      </w:r>
      <w:r w:rsidR="00D92BF0">
        <w:t>VM wordt uitgerold</w:t>
      </w:r>
      <w:r>
        <w:t xml:space="preserve"> via Azure </w:t>
      </w:r>
      <w:proofErr w:type="spellStart"/>
      <w:r>
        <w:t>Devops</w:t>
      </w:r>
      <w:proofErr w:type="spellEnd"/>
      <w:r>
        <w:t xml:space="preserve"> </w:t>
      </w:r>
      <w:r w:rsidR="00D92BF0">
        <w:t xml:space="preserve"> in de ‘</w:t>
      </w:r>
      <w:proofErr w:type="spellStart"/>
      <w:r w:rsidR="00D92BF0">
        <w:t>Frontend</w:t>
      </w:r>
      <w:proofErr w:type="spellEnd"/>
      <w:r w:rsidR="00D92BF0">
        <w:t xml:space="preserve"> </w:t>
      </w:r>
      <w:proofErr w:type="spellStart"/>
      <w:r w:rsidR="00D92BF0">
        <w:t>Servcices</w:t>
      </w:r>
      <w:proofErr w:type="spellEnd"/>
      <w:r w:rsidR="00D92BF0">
        <w:t xml:space="preserve"> OTA’ </w:t>
      </w:r>
      <w:proofErr w:type="spellStart"/>
      <w:r w:rsidR="00D92BF0">
        <w:t>subscription</w:t>
      </w:r>
      <w:proofErr w:type="spellEnd"/>
      <w:r w:rsidR="00D92BF0">
        <w:t xml:space="preserve"> , zodat we RDP kunnen testen.</w:t>
      </w:r>
    </w:p>
    <w:p w14:paraId="2AE37023" w14:textId="75C16403" w:rsidR="00D92BF0" w:rsidRDefault="0000775D" w:rsidP="00D92BF0">
      <w:r>
        <w:t xml:space="preserve">Deze Lab doorloopt de volgende stappen : </w:t>
      </w:r>
    </w:p>
    <w:p w14:paraId="5CBCFD63" w14:textId="21391B26" w:rsidR="0000775D" w:rsidRPr="00A12F2D" w:rsidRDefault="0000775D" w:rsidP="0000775D">
      <w:pPr>
        <w:pStyle w:val="ListParagraph"/>
        <w:numPr>
          <w:ilvl w:val="0"/>
          <w:numId w:val="1"/>
        </w:numPr>
      </w:pPr>
      <w:proofErr w:type="spellStart"/>
      <w:r>
        <w:t>Clone</w:t>
      </w:r>
      <w:proofErr w:type="spellEnd"/>
      <w:r>
        <w:t xml:space="preserve"> Az</w:t>
      </w:r>
      <w:r w:rsidRPr="00A12F2D">
        <w:t xml:space="preserve">ure </w:t>
      </w:r>
      <w:proofErr w:type="spellStart"/>
      <w:r w:rsidRPr="00A12F2D">
        <w:t>Quickstart</w:t>
      </w:r>
      <w:proofErr w:type="spellEnd"/>
      <w:r w:rsidRPr="00A12F2D">
        <w:t xml:space="preserve"> Templates</w:t>
      </w:r>
    </w:p>
    <w:p w14:paraId="29BD4204" w14:textId="77777777" w:rsidR="00A12F2D" w:rsidRPr="00A12F2D" w:rsidRDefault="00A12F2D" w:rsidP="00A12F2D">
      <w:pPr>
        <w:pStyle w:val="ListParagraph"/>
        <w:numPr>
          <w:ilvl w:val="0"/>
          <w:numId w:val="1"/>
        </w:numPr>
      </w:pPr>
      <w:r w:rsidRPr="00A12F2D">
        <w:t>Uitrol template via de Azure Portal</w:t>
      </w:r>
    </w:p>
    <w:p w14:paraId="0B9A6FE3" w14:textId="77777777" w:rsidR="00A12F2D" w:rsidRPr="00A12F2D" w:rsidRDefault="00A12F2D" w:rsidP="00A12F2D">
      <w:pPr>
        <w:pStyle w:val="ListParagraph"/>
        <w:numPr>
          <w:ilvl w:val="0"/>
          <w:numId w:val="1"/>
        </w:numPr>
      </w:pPr>
      <w:r w:rsidRPr="00A12F2D">
        <w:t xml:space="preserve">Aanmaken eigen </w:t>
      </w:r>
      <w:proofErr w:type="spellStart"/>
      <w:r w:rsidRPr="00A12F2D">
        <w:t>Repo</w:t>
      </w:r>
      <w:proofErr w:type="spellEnd"/>
      <w:r w:rsidRPr="00A12F2D">
        <w:t xml:space="preserve"> in Azure </w:t>
      </w:r>
      <w:proofErr w:type="spellStart"/>
      <w:r w:rsidRPr="00A12F2D">
        <w:t>Devops</w:t>
      </w:r>
      <w:proofErr w:type="spellEnd"/>
    </w:p>
    <w:p w14:paraId="59E0EF6C" w14:textId="77777777" w:rsidR="00A12F2D" w:rsidRPr="00A12F2D" w:rsidRDefault="00A12F2D" w:rsidP="00A12F2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 w:rsidRPr="00A12F2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Create</w:t>
      </w:r>
      <w:proofErr w:type="spellEnd"/>
      <w:r w:rsidRPr="00A12F2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A12F2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 w:rsidRPr="00A12F2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Pipeline</w:t>
      </w:r>
    </w:p>
    <w:p w14:paraId="61F8E1A8" w14:textId="678FF439" w:rsidR="00A12F2D" w:rsidRPr="00BF6F59" w:rsidRDefault="00A12F2D" w:rsidP="00A12F2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Create Release Pipeline</w:t>
      </w:r>
      <w:r w:rsidR="00BF6F59"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BF6F59"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en</w:t>
      </w:r>
      <w:proofErr w:type="spellEnd"/>
      <w:r w:rsidR="00BF6F59"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d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eploy</w:t>
      </w:r>
    </w:p>
    <w:p w14:paraId="26D34E35" w14:textId="64BFA264" w:rsidR="0000775D" w:rsidRPr="00A12F2D" w:rsidRDefault="00A12F2D" w:rsidP="0000775D">
      <w:pPr>
        <w:pStyle w:val="ListParagraph"/>
        <w:numPr>
          <w:ilvl w:val="0"/>
          <w:numId w:val="1"/>
        </w:numPr>
      </w:pPr>
      <w:r w:rsidRPr="00A12F2D">
        <w:t>Controle</w:t>
      </w:r>
    </w:p>
    <w:p w14:paraId="2677B155" w14:textId="77777777" w:rsidR="0000775D" w:rsidRDefault="0000775D" w:rsidP="0000775D">
      <w:pPr>
        <w:pStyle w:val="ListParagraph"/>
        <w:ind w:left="1065"/>
      </w:pPr>
    </w:p>
    <w:p w14:paraId="1D69D54E" w14:textId="77777777" w:rsidR="0000775D" w:rsidRPr="0000775D" w:rsidRDefault="0000775D" w:rsidP="0000775D"/>
    <w:p w14:paraId="7251B465" w14:textId="7A6A57F3" w:rsidR="00D92BF0" w:rsidRPr="0000775D" w:rsidRDefault="00D92BF0" w:rsidP="0000775D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00775D">
        <w:rPr>
          <w:b/>
          <w:bCs/>
        </w:rPr>
        <w:t>Clone</w:t>
      </w:r>
      <w:proofErr w:type="spellEnd"/>
      <w:r w:rsidRPr="0000775D">
        <w:rPr>
          <w:b/>
          <w:bCs/>
        </w:rPr>
        <w:t xml:space="preserve"> Azure </w:t>
      </w:r>
      <w:proofErr w:type="spellStart"/>
      <w:r w:rsidRPr="0000775D">
        <w:rPr>
          <w:b/>
          <w:bCs/>
        </w:rPr>
        <w:t>Quickstart</w:t>
      </w:r>
      <w:proofErr w:type="spellEnd"/>
      <w:r w:rsidRPr="0000775D">
        <w:rPr>
          <w:b/>
          <w:bCs/>
        </w:rPr>
        <w:t xml:space="preserve"> Templates</w:t>
      </w:r>
    </w:p>
    <w:p w14:paraId="4382840C" w14:textId="37A7CE22" w:rsidR="00D92BF0" w:rsidRPr="00D92BF0" w:rsidRDefault="00D92BF0" w:rsidP="00D92BF0">
      <w:r w:rsidRPr="00D92BF0">
        <w:t xml:space="preserve">Azure </w:t>
      </w:r>
      <w:proofErr w:type="spellStart"/>
      <w:r w:rsidRPr="00D92BF0">
        <w:t>Quickstart</w:t>
      </w:r>
      <w:proofErr w:type="spellEnd"/>
      <w:r w:rsidRPr="00D92BF0">
        <w:t xml:space="preserve"> Templates is een ver</w:t>
      </w:r>
      <w:r>
        <w:t xml:space="preserve">zameling ARM templates die onderhouden wordt door Microsoft en de </w:t>
      </w:r>
      <w:r w:rsidR="00A12F2D">
        <w:t>community</w:t>
      </w:r>
      <w:r>
        <w:t xml:space="preserve">. Deze </w:t>
      </w:r>
      <w:r w:rsidR="00A12F2D">
        <w:t>verzameling is</w:t>
      </w:r>
      <w:r>
        <w:t xml:space="preserve"> een prima basis voor het maken van een template.</w:t>
      </w:r>
    </w:p>
    <w:p w14:paraId="011095DB" w14:textId="77777777" w:rsidR="00D92BF0" w:rsidRPr="00D92BF0" w:rsidRDefault="00D92BF0" w:rsidP="00D92BF0">
      <w:pPr>
        <w:pStyle w:val="ListParagraph"/>
        <w:numPr>
          <w:ilvl w:val="0"/>
          <w:numId w:val="1"/>
        </w:numPr>
      </w:pPr>
      <w:r>
        <w:t xml:space="preserve">Open de website : </w:t>
      </w:r>
      <w:hyperlink r:id="rId5" w:history="1">
        <w:r w:rsidRPr="00D92BF0">
          <w:rPr>
            <w:rStyle w:val="Hyperlink"/>
            <w:rFonts w:ascii="Calibri" w:hAnsi="Calibri" w:cs="Calibri"/>
          </w:rPr>
          <w:t>https://azure.microsoft.com/en-us/resources/templates/</w:t>
        </w:r>
      </w:hyperlink>
    </w:p>
    <w:p w14:paraId="7451AFB2" w14:textId="77777777" w:rsidR="00D92BF0" w:rsidRDefault="00E71CBE" w:rsidP="00D92BF0">
      <w:pPr>
        <w:pStyle w:val="ListParagraph"/>
        <w:ind w:left="1065"/>
        <w:rPr>
          <w:rFonts w:ascii="Calibri" w:hAnsi="Calibri" w:cs="Calibri"/>
        </w:rPr>
      </w:pPr>
      <w:r>
        <w:rPr>
          <w:rFonts w:ascii="Calibri" w:hAnsi="Calibri" w:cs="Calibri"/>
        </w:rPr>
        <w:t>Zie hoeveel templates er zijn.</w:t>
      </w:r>
    </w:p>
    <w:p w14:paraId="7CCE4842" w14:textId="77777777" w:rsidR="00E71CBE" w:rsidRPr="00E71CBE" w:rsidRDefault="00E71CBE" w:rsidP="00E71CBE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 xml:space="preserve">Open de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pagina : </w:t>
      </w:r>
      <w:hyperlink r:id="rId6" w:history="1">
        <w:r w:rsidRPr="00572335">
          <w:rPr>
            <w:rStyle w:val="Hyperlink"/>
            <w:rFonts w:ascii="Calibri" w:hAnsi="Calibri" w:cs="Calibri"/>
          </w:rPr>
          <w:t>https://github.com/Azure/azure-quickstart-templates</w:t>
        </w:r>
      </w:hyperlink>
      <w:r>
        <w:rPr>
          <w:rFonts w:ascii="Calibri" w:hAnsi="Calibri" w:cs="Calibri"/>
        </w:rPr>
        <w:t xml:space="preserve"> en </w:t>
      </w:r>
      <w:proofErr w:type="spellStart"/>
      <w:r>
        <w:rPr>
          <w:rFonts w:ascii="Calibri" w:hAnsi="Calibri" w:cs="Calibri"/>
        </w:rPr>
        <w:t>clone</w:t>
      </w:r>
      <w:proofErr w:type="spellEnd"/>
      <w:r>
        <w:rPr>
          <w:rFonts w:ascii="Calibri" w:hAnsi="Calibri" w:cs="Calibri"/>
        </w:rPr>
        <w:t xml:space="preserve"> deze </w:t>
      </w:r>
      <w:proofErr w:type="spellStart"/>
      <w:r>
        <w:rPr>
          <w:rFonts w:ascii="Calibri" w:hAnsi="Calibri" w:cs="Calibri"/>
        </w:rPr>
        <w:t>repo</w:t>
      </w:r>
      <w:proofErr w:type="spellEnd"/>
      <w:r>
        <w:rPr>
          <w:rFonts w:ascii="Calibri" w:hAnsi="Calibri" w:cs="Calibri"/>
        </w:rPr>
        <w:t xml:space="preserve"> lokaal : </w:t>
      </w:r>
    </w:p>
    <w:p w14:paraId="10B6F674" w14:textId="77777777" w:rsidR="00E71CBE" w:rsidRDefault="00E71CBE" w:rsidP="00E71CB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F16B532" wp14:editId="75320957">
            <wp:extent cx="3305175" cy="2575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7546" cy="25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77F6" w14:textId="58ADF54C" w:rsidR="00E71CBE" w:rsidRDefault="00E71CBE" w:rsidP="00E71CBE">
      <w:pPr>
        <w:pStyle w:val="ListParagraph"/>
        <w:numPr>
          <w:ilvl w:val="0"/>
          <w:numId w:val="1"/>
        </w:numPr>
      </w:pPr>
      <w:r>
        <w:t xml:space="preserve">Open een </w:t>
      </w:r>
      <w:proofErr w:type="spellStart"/>
      <w:r>
        <w:t>command</w:t>
      </w:r>
      <w:proofErr w:type="spellEnd"/>
      <w:r>
        <w:t xml:space="preserve"> prompt en de folder c:\repos </w:t>
      </w:r>
      <w:r w:rsidR="00A12F2D">
        <w:t xml:space="preserve"> ( de locatie voor al je </w:t>
      </w:r>
      <w:proofErr w:type="spellStart"/>
      <w:r w:rsidR="00A12F2D">
        <w:t>repo’s</w:t>
      </w:r>
      <w:proofErr w:type="spellEnd"/>
      <w:r w:rsidR="00A12F2D">
        <w:t xml:space="preserve"> )</w:t>
      </w:r>
    </w:p>
    <w:p w14:paraId="2A1BFE92" w14:textId="77777777" w:rsidR="00E71CBE" w:rsidRDefault="00E71CBE" w:rsidP="00E71CBE">
      <w:pPr>
        <w:pStyle w:val="ListParagraph"/>
        <w:numPr>
          <w:ilvl w:val="0"/>
          <w:numId w:val="1"/>
        </w:numPr>
      </w:pPr>
      <w:proofErr w:type="spellStart"/>
      <w:r>
        <w:t>Clone</w:t>
      </w:r>
      <w:proofErr w:type="spellEnd"/>
      <w:r>
        <w:t xml:space="preserve"> de </w:t>
      </w:r>
      <w:proofErr w:type="spellStart"/>
      <w:r>
        <w:t>repo</w:t>
      </w:r>
      <w:proofErr w:type="spellEnd"/>
      <w:r>
        <w:t xml:space="preserve"> : </w:t>
      </w:r>
    </w:p>
    <w:p w14:paraId="0F01F797" w14:textId="77777777" w:rsidR="00E71CBE" w:rsidRDefault="00E71CBE" w:rsidP="00E71CBE">
      <w:pPr>
        <w:pStyle w:val="ListParagraph"/>
        <w:ind w:left="1065"/>
      </w:pPr>
      <w:r>
        <w:rPr>
          <w:noProof/>
        </w:rPr>
        <w:lastRenderedPageBreak/>
        <w:drawing>
          <wp:inline distT="0" distB="0" distL="0" distR="0" wp14:anchorId="1B9D4811" wp14:editId="7BE27895">
            <wp:extent cx="5731510" cy="715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1972" w14:textId="656AD3B5" w:rsidR="00E71CBE" w:rsidRDefault="00E71CBE" w:rsidP="00E71CBE">
      <w:pPr>
        <w:pStyle w:val="ListParagraph"/>
        <w:ind w:left="1065"/>
      </w:pPr>
      <w:r>
        <w:t>Herken de boom structuur met templates die nu lokaal op je c</w:t>
      </w:r>
      <w:r w:rsidR="00A12F2D">
        <w:t>:\</w:t>
      </w:r>
      <w:r>
        <w:t xml:space="preserve"> drive staan.</w:t>
      </w:r>
    </w:p>
    <w:p w14:paraId="3BD11018" w14:textId="77777777" w:rsidR="00E71CBE" w:rsidRDefault="00E71CBE" w:rsidP="00E71CBE">
      <w:pPr>
        <w:pStyle w:val="ListParagraph"/>
        <w:ind w:left="1065"/>
      </w:pPr>
    </w:p>
    <w:p w14:paraId="5E632EDA" w14:textId="16445F8F" w:rsidR="00E71CBE" w:rsidRPr="00E71CBE" w:rsidRDefault="00E71CBE" w:rsidP="00E71CBE">
      <w:pPr>
        <w:pStyle w:val="ListParagraph"/>
        <w:numPr>
          <w:ilvl w:val="0"/>
          <w:numId w:val="1"/>
        </w:numPr>
      </w:pPr>
      <w:r>
        <w:t xml:space="preserve">Op de website ( </w:t>
      </w:r>
      <w:hyperlink r:id="rId9" w:history="1">
        <w:r w:rsidRPr="00D92BF0">
          <w:rPr>
            <w:rStyle w:val="Hyperlink"/>
            <w:rFonts w:ascii="Calibri" w:hAnsi="Calibri" w:cs="Calibri"/>
          </w:rPr>
          <w:t>https://azure.microsoft.com/en-us/resources/templates/</w:t>
        </w:r>
      </w:hyperlink>
      <w:r>
        <w:rPr>
          <w:rFonts w:ascii="Calibri" w:hAnsi="Calibri" w:cs="Calibri"/>
        </w:rPr>
        <w:t xml:space="preserve"> ) staat de uitleg van de files die nu lokaal staan. </w:t>
      </w:r>
      <w:r w:rsidR="00A12F2D">
        <w:rPr>
          <w:rFonts w:ascii="Calibri" w:hAnsi="Calibri" w:cs="Calibri"/>
        </w:rPr>
        <w:t>Deze</w:t>
      </w:r>
      <w:r>
        <w:rPr>
          <w:rFonts w:ascii="Calibri" w:hAnsi="Calibri" w:cs="Calibri"/>
        </w:rPr>
        <w:t xml:space="preserve"> bestanden kun</w:t>
      </w:r>
      <w:r w:rsidR="00A12F2D">
        <w:rPr>
          <w:rFonts w:ascii="Calibri" w:hAnsi="Calibri" w:cs="Calibri"/>
        </w:rPr>
        <w:t xml:space="preserve"> je</w:t>
      </w:r>
      <w:r>
        <w:rPr>
          <w:rFonts w:ascii="Calibri" w:hAnsi="Calibri" w:cs="Calibri"/>
        </w:rPr>
        <w:t xml:space="preserve"> </w:t>
      </w:r>
      <w:r w:rsidR="00A12F2D">
        <w:rPr>
          <w:rFonts w:ascii="Calibri" w:hAnsi="Calibri" w:cs="Calibri"/>
        </w:rPr>
        <w:t>kopiëren</w:t>
      </w:r>
      <w:r>
        <w:rPr>
          <w:rFonts w:ascii="Calibri" w:hAnsi="Calibri" w:cs="Calibri"/>
        </w:rPr>
        <w:t xml:space="preserve"> voor je eigen </w:t>
      </w:r>
      <w:r w:rsidR="00A12F2D">
        <w:rPr>
          <w:rFonts w:ascii="Calibri" w:hAnsi="Calibri" w:cs="Calibri"/>
        </w:rPr>
        <w:t>project</w:t>
      </w:r>
      <w:r>
        <w:rPr>
          <w:rFonts w:ascii="Calibri" w:hAnsi="Calibri" w:cs="Calibri"/>
        </w:rPr>
        <w:t>.</w:t>
      </w:r>
    </w:p>
    <w:p w14:paraId="1E093BA3" w14:textId="77777777" w:rsidR="00E71CBE" w:rsidRDefault="00E71CBE" w:rsidP="00E71CBE">
      <w:pPr>
        <w:pStyle w:val="ListParagraph"/>
        <w:ind w:left="1065"/>
        <w:rPr>
          <w:rFonts w:ascii="Calibri" w:hAnsi="Calibri" w:cs="Calibri"/>
        </w:rPr>
      </w:pPr>
    </w:p>
    <w:p w14:paraId="634198E8" w14:textId="062FB2EF" w:rsidR="00E71CBE" w:rsidRDefault="00E11067" w:rsidP="00A12F2D">
      <w:pPr>
        <w:pStyle w:val="ListParagraph"/>
        <w:numPr>
          <w:ilvl w:val="0"/>
          <w:numId w:val="4"/>
        </w:numPr>
        <w:rPr>
          <w:b/>
          <w:bCs/>
        </w:rPr>
      </w:pPr>
      <w:r w:rsidRPr="00E11067">
        <w:rPr>
          <w:b/>
          <w:bCs/>
        </w:rPr>
        <w:t>Uitrol template via de Azure Portal</w:t>
      </w:r>
    </w:p>
    <w:p w14:paraId="6EF03557" w14:textId="7A9E3B27" w:rsidR="00A12F2D" w:rsidRPr="00A12F2D" w:rsidRDefault="00A12F2D" w:rsidP="00A12F2D">
      <w:pPr>
        <w:ind w:left="360"/>
      </w:pPr>
      <w:r>
        <w:t xml:space="preserve">We gaan een </w:t>
      </w:r>
      <w:proofErr w:type="spellStart"/>
      <w:r>
        <w:t>een</w:t>
      </w:r>
      <w:proofErr w:type="spellEnd"/>
      <w:r>
        <w:t xml:space="preserve"> </w:t>
      </w:r>
      <w:proofErr w:type="spellStart"/>
      <w:r>
        <w:t>quickstart</w:t>
      </w:r>
      <w:proofErr w:type="spellEnd"/>
      <w:r>
        <w:t xml:space="preserve"> template van een simpele Windows VM </w:t>
      </w:r>
      <w:proofErr w:type="spellStart"/>
      <w:r>
        <w:t>deployen</w:t>
      </w:r>
      <w:proofErr w:type="spellEnd"/>
      <w:r>
        <w:t xml:space="preserve"> in Azure.</w:t>
      </w:r>
    </w:p>
    <w:p w14:paraId="6693DB10" w14:textId="77777777" w:rsidR="00E71CBE" w:rsidRDefault="00E71CBE" w:rsidP="00E71CBE">
      <w:pPr>
        <w:pStyle w:val="ListParagraph"/>
        <w:ind w:left="1065"/>
      </w:pPr>
    </w:p>
    <w:p w14:paraId="5147EC66" w14:textId="28F2A085" w:rsidR="00E11067" w:rsidRDefault="00E11067" w:rsidP="00E11067">
      <w:pPr>
        <w:pStyle w:val="ListParagraph"/>
        <w:numPr>
          <w:ilvl w:val="0"/>
          <w:numId w:val="1"/>
        </w:numPr>
      </w:pPr>
      <w:r>
        <w:t xml:space="preserve">Open </w:t>
      </w:r>
      <w:r w:rsidR="00A12F2D">
        <w:t xml:space="preserve">en </w:t>
      </w:r>
      <w:r>
        <w:t>de Azure portal :</w:t>
      </w:r>
      <w:r w:rsidR="00A12F2D">
        <w:t xml:space="preserve"> </w:t>
      </w:r>
      <w:hyperlink r:id="rId10" w:history="1">
        <w:r w:rsidR="00A12F2D" w:rsidRPr="00342665">
          <w:rPr>
            <w:rStyle w:val="Hyperlink"/>
          </w:rPr>
          <w:t>https://portal.azure.com</w:t>
        </w:r>
      </w:hyperlink>
      <w:r w:rsidR="00A12F2D">
        <w:t xml:space="preserve"> en login in</w:t>
      </w:r>
    </w:p>
    <w:p w14:paraId="4F44DAFF" w14:textId="77777777" w:rsidR="00E11067" w:rsidRDefault="00E11067" w:rsidP="00E11067">
      <w:pPr>
        <w:pStyle w:val="ListParagraph"/>
        <w:numPr>
          <w:ilvl w:val="0"/>
          <w:numId w:val="1"/>
        </w:numPr>
      </w:pPr>
      <w:r>
        <w:t xml:space="preserve">Open Templates en klik vervolgens op </w:t>
      </w:r>
      <w:proofErr w:type="spellStart"/>
      <w:r>
        <w:t>Add</w:t>
      </w:r>
      <w:proofErr w:type="spellEnd"/>
      <w:r>
        <w:t xml:space="preserve"> : </w:t>
      </w:r>
    </w:p>
    <w:p w14:paraId="1F924F97" w14:textId="77777777" w:rsidR="00E11067" w:rsidRDefault="00E11067" w:rsidP="00E11067">
      <w:pPr>
        <w:ind w:left="705"/>
      </w:pPr>
      <w:r>
        <w:rPr>
          <w:noProof/>
        </w:rPr>
        <w:drawing>
          <wp:inline distT="0" distB="0" distL="0" distR="0" wp14:anchorId="3A38E61D" wp14:editId="33E0B549">
            <wp:extent cx="5502910" cy="2349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407" cy="235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D5C" w14:textId="77777777" w:rsidR="00E11067" w:rsidRDefault="00E11067" w:rsidP="00E11067">
      <w:pPr>
        <w:pStyle w:val="ListParagraph"/>
        <w:numPr>
          <w:ilvl w:val="0"/>
          <w:numId w:val="1"/>
        </w:numPr>
      </w:pPr>
      <w:r>
        <w:t xml:space="preserve">Geef de Template een beschrijving : </w:t>
      </w:r>
    </w:p>
    <w:p w14:paraId="77E73387" w14:textId="77777777" w:rsidR="00E11067" w:rsidRDefault="00E11067" w:rsidP="00E11067">
      <w:pPr>
        <w:pStyle w:val="ListParagraph"/>
        <w:ind w:left="1065"/>
      </w:pPr>
      <w:r>
        <w:rPr>
          <w:noProof/>
        </w:rPr>
        <w:drawing>
          <wp:inline distT="0" distB="0" distL="0" distR="0" wp14:anchorId="4E9787B0" wp14:editId="263D406F">
            <wp:extent cx="3771900" cy="144242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538" cy="14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B77" w14:textId="423BAB84" w:rsidR="00E11067" w:rsidRDefault="00A12F2D" w:rsidP="00E11067">
      <w:pPr>
        <w:pStyle w:val="ListParagraph"/>
        <w:numPr>
          <w:ilvl w:val="0"/>
          <w:numId w:val="1"/>
        </w:numPr>
      </w:pPr>
      <w:r>
        <w:t>Op</w:t>
      </w:r>
      <w:r w:rsidR="00E11067">
        <w:t>en de template in Visual Studio Code :</w:t>
      </w:r>
    </w:p>
    <w:p w14:paraId="43AEE3F3" w14:textId="77777777" w:rsidR="00E11067" w:rsidRDefault="00E11067" w:rsidP="00E11067">
      <w:pPr>
        <w:pStyle w:val="ListParagraph"/>
        <w:ind w:left="1065"/>
      </w:pPr>
      <w:r>
        <w:rPr>
          <w:noProof/>
        </w:rPr>
        <w:drawing>
          <wp:inline distT="0" distB="0" distL="0" distR="0" wp14:anchorId="16DD9F78" wp14:editId="4F3B7A76">
            <wp:extent cx="4940935" cy="1435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762" cy="14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B486" w14:textId="77777777" w:rsidR="00E11067" w:rsidRDefault="00E11067" w:rsidP="00E11067">
      <w:pPr>
        <w:pStyle w:val="ListParagraph"/>
        <w:numPr>
          <w:ilvl w:val="0"/>
          <w:numId w:val="1"/>
        </w:numPr>
      </w:pPr>
      <w:r>
        <w:lastRenderedPageBreak/>
        <w:t>En kopieer de</w:t>
      </w:r>
      <w:r w:rsidR="00DB4D1A">
        <w:t xml:space="preserve"> hele</w:t>
      </w:r>
      <w:r>
        <w:t xml:space="preserve"> inhoud naar de portal : </w:t>
      </w:r>
    </w:p>
    <w:p w14:paraId="69F94AF3" w14:textId="77777777" w:rsidR="00E11067" w:rsidRDefault="00DB4D1A" w:rsidP="00E11067">
      <w:pPr>
        <w:pStyle w:val="ListParagraph"/>
        <w:ind w:left="1065"/>
      </w:pPr>
      <w:r>
        <w:rPr>
          <w:noProof/>
        </w:rPr>
        <w:drawing>
          <wp:inline distT="0" distB="0" distL="0" distR="0" wp14:anchorId="37D5DFBA" wp14:editId="22F4BAC3">
            <wp:extent cx="5464810" cy="2850468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607" cy="28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370D" w14:textId="77777777" w:rsidR="00DB4D1A" w:rsidRDefault="00DB4D1A" w:rsidP="00E11067">
      <w:pPr>
        <w:pStyle w:val="ListParagraph"/>
        <w:ind w:left="1065"/>
      </w:pPr>
      <w:r>
        <w:t>Bekijk eventueel de inhoud van de template en herken de secties Parameters , Variables en Resources</w:t>
      </w:r>
    </w:p>
    <w:p w14:paraId="44F5C158" w14:textId="77777777" w:rsidR="00DB4D1A" w:rsidRDefault="00DB4D1A" w:rsidP="00E11067">
      <w:pPr>
        <w:pStyle w:val="ListParagraph"/>
        <w:ind w:left="1065"/>
      </w:pPr>
    </w:p>
    <w:p w14:paraId="23071BB8" w14:textId="77777777" w:rsidR="00DB4D1A" w:rsidRDefault="00DB4D1A" w:rsidP="00DB4D1A">
      <w:pPr>
        <w:pStyle w:val="ListParagraph"/>
        <w:numPr>
          <w:ilvl w:val="0"/>
          <w:numId w:val="1"/>
        </w:numPr>
      </w:pPr>
      <w:r>
        <w:t xml:space="preserve">Klik vervolgens op OK en op </w:t>
      </w:r>
      <w:proofErr w:type="spellStart"/>
      <w:r>
        <w:t>Add</w:t>
      </w:r>
      <w:proofErr w:type="spellEnd"/>
      <w:r>
        <w:t xml:space="preserve"> :</w:t>
      </w:r>
    </w:p>
    <w:p w14:paraId="62BF3802" w14:textId="77777777" w:rsidR="00DB4D1A" w:rsidRDefault="00DB4D1A" w:rsidP="00DB4D1A">
      <w:pPr>
        <w:pStyle w:val="ListParagraph"/>
        <w:ind w:left="1065"/>
      </w:pPr>
      <w:r>
        <w:rPr>
          <w:noProof/>
        </w:rPr>
        <w:drawing>
          <wp:inline distT="0" distB="0" distL="0" distR="0" wp14:anchorId="21AD9CAA" wp14:editId="1C5FE6B9">
            <wp:extent cx="5131435" cy="3321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132" cy="33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A095" w14:textId="77777777" w:rsidR="00DB4D1A" w:rsidRDefault="00DB4D1A" w:rsidP="00DB4D1A">
      <w:pPr>
        <w:pStyle w:val="ListParagraph"/>
        <w:ind w:left="1065"/>
      </w:pPr>
      <w:r>
        <w:t>En herken de template die je hebt toegevoegd</w:t>
      </w:r>
    </w:p>
    <w:p w14:paraId="642157A2" w14:textId="77777777" w:rsidR="00DB4D1A" w:rsidRDefault="00DB4D1A" w:rsidP="00DB4D1A">
      <w:pPr>
        <w:pStyle w:val="ListParagraph"/>
        <w:ind w:left="1065"/>
      </w:pPr>
    </w:p>
    <w:p w14:paraId="6E2BC414" w14:textId="77777777" w:rsidR="00DB4D1A" w:rsidRDefault="00DB4D1A" w:rsidP="00DB4D1A">
      <w:pPr>
        <w:pStyle w:val="ListParagraph"/>
        <w:numPr>
          <w:ilvl w:val="0"/>
          <w:numId w:val="1"/>
        </w:numPr>
      </w:pPr>
      <w:r>
        <w:t xml:space="preserve">Open de Template en klik op </w:t>
      </w:r>
      <w:proofErr w:type="spellStart"/>
      <w:r>
        <w:t>deploy</w:t>
      </w:r>
      <w:proofErr w:type="spellEnd"/>
      <w:r>
        <w:t xml:space="preserve"> : </w:t>
      </w:r>
    </w:p>
    <w:p w14:paraId="200E387E" w14:textId="77777777" w:rsidR="00DB4D1A" w:rsidRDefault="00DB4D1A" w:rsidP="00DB4D1A">
      <w:pPr>
        <w:pStyle w:val="ListParagraph"/>
        <w:ind w:left="1065"/>
      </w:pPr>
      <w:r>
        <w:rPr>
          <w:noProof/>
        </w:rPr>
        <w:lastRenderedPageBreak/>
        <w:drawing>
          <wp:inline distT="0" distB="0" distL="0" distR="0" wp14:anchorId="26230D31" wp14:editId="29BDDD4E">
            <wp:extent cx="4286250" cy="28071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742" cy="28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EBC0" w14:textId="77777777" w:rsidR="00DB4D1A" w:rsidRDefault="00DB4D1A" w:rsidP="00DB4D1A"/>
    <w:p w14:paraId="17F60483" w14:textId="4EDAA6A1" w:rsidR="00DB4D1A" w:rsidRDefault="00DB4D1A" w:rsidP="00DB4D1A">
      <w:pPr>
        <w:pStyle w:val="ListParagraph"/>
        <w:numPr>
          <w:ilvl w:val="0"/>
          <w:numId w:val="1"/>
        </w:numPr>
      </w:pPr>
      <w:r>
        <w:t>Vul nu de Template gegevens in</w:t>
      </w:r>
      <w:r w:rsidR="00502D09">
        <w:t xml:space="preserve"> ( Zie grote plaat </w:t>
      </w:r>
      <w:r w:rsidR="00A12F2D">
        <w:t>volgende blaadzijde</w:t>
      </w:r>
      <w:r w:rsidR="00502D09">
        <w:t xml:space="preserve"> ) </w:t>
      </w:r>
      <w:r w:rsidR="00A12F2D">
        <w:t xml:space="preserve">als volgt </w:t>
      </w:r>
      <w:r>
        <w:t xml:space="preserve"> : </w:t>
      </w:r>
    </w:p>
    <w:p w14:paraId="5417CE4F" w14:textId="77777777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Onder Basics vul je de locatie gegevens van de nieuwe VM in </w:t>
      </w:r>
    </w:p>
    <w:p w14:paraId="305299CC" w14:textId="7A7D91E8" w:rsidR="00502D09" w:rsidRDefault="00502D09" w:rsidP="00502D09">
      <w:pPr>
        <w:pStyle w:val="ListParagraph"/>
        <w:numPr>
          <w:ilvl w:val="2"/>
          <w:numId w:val="1"/>
        </w:numPr>
      </w:pPr>
      <w:r>
        <w:t xml:space="preserve">Herken de </w:t>
      </w:r>
      <w:proofErr w:type="spellStart"/>
      <w:r>
        <w:t>subscription</w:t>
      </w:r>
      <w:proofErr w:type="spellEnd"/>
      <w:r>
        <w:t xml:space="preserve"> </w:t>
      </w:r>
      <w:r w:rsidR="00A12F2D">
        <w:t>‘</w:t>
      </w:r>
      <w:proofErr w:type="spellStart"/>
      <w:r>
        <w:t>Dig</w:t>
      </w:r>
      <w:proofErr w:type="spellEnd"/>
      <w:r>
        <w:t xml:space="preserve"> Platform Lab</w:t>
      </w:r>
      <w:r w:rsidR="00A12F2D">
        <w:t>’</w:t>
      </w:r>
    </w:p>
    <w:p w14:paraId="6BE2EC91" w14:textId="32B03899" w:rsidR="00502D09" w:rsidRPr="00A12F2D" w:rsidRDefault="00502D09" w:rsidP="00502D09">
      <w:pPr>
        <w:pStyle w:val="ListParagraph"/>
        <w:numPr>
          <w:ilvl w:val="2"/>
          <w:numId w:val="1"/>
        </w:numPr>
      </w:pPr>
      <w:r w:rsidRPr="00A12F2D">
        <w:t xml:space="preserve">De Resource Group </w:t>
      </w:r>
      <w:proofErr w:type="spellStart"/>
      <w:r w:rsidRPr="00A12F2D">
        <w:t>DemoVM</w:t>
      </w:r>
      <w:proofErr w:type="spellEnd"/>
      <w:r w:rsidR="00A12F2D" w:rsidRPr="00A12F2D">
        <w:t xml:space="preserve">  (of je eigen</w:t>
      </w:r>
      <w:r w:rsidR="00A12F2D">
        <w:t xml:space="preserve"> RG ) </w:t>
      </w:r>
    </w:p>
    <w:p w14:paraId="7B9A5F1F" w14:textId="77777777" w:rsidR="00502D09" w:rsidRDefault="00502D09" w:rsidP="00502D09">
      <w:pPr>
        <w:pStyle w:val="ListParagraph"/>
        <w:numPr>
          <w:ilvl w:val="2"/>
          <w:numId w:val="1"/>
        </w:numPr>
      </w:pPr>
      <w:r>
        <w:t>Locatie West Europe</w:t>
      </w:r>
    </w:p>
    <w:p w14:paraId="6C40308E" w14:textId="77777777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Herken onder </w:t>
      </w:r>
      <w:proofErr w:type="spellStart"/>
      <w:r>
        <w:t>Settings</w:t>
      </w:r>
      <w:proofErr w:type="spellEnd"/>
      <w:r>
        <w:t xml:space="preserve"> de parameters uit de template :</w:t>
      </w:r>
    </w:p>
    <w:p w14:paraId="7593A102" w14:textId="77777777" w:rsidR="00502D09" w:rsidRDefault="00502D09" w:rsidP="00502D09">
      <w:pPr>
        <w:pStyle w:val="ListParagraph"/>
        <w:numPr>
          <w:ilvl w:val="2"/>
          <w:numId w:val="1"/>
        </w:numPr>
      </w:pPr>
      <w:proofErr w:type="spellStart"/>
      <w:r>
        <w:t>Admin</w:t>
      </w:r>
      <w:proofErr w:type="spellEnd"/>
    </w:p>
    <w:p w14:paraId="3B94B972" w14:textId="77777777" w:rsidR="00502D09" w:rsidRDefault="00502D09" w:rsidP="00502D09">
      <w:pPr>
        <w:pStyle w:val="ListParagraph"/>
        <w:numPr>
          <w:ilvl w:val="2"/>
          <w:numId w:val="1"/>
        </w:numPr>
      </w:pPr>
      <w:r>
        <w:t>Password</w:t>
      </w:r>
    </w:p>
    <w:p w14:paraId="539B1DA9" w14:textId="43F5E02E" w:rsidR="00502D09" w:rsidRDefault="00502D09" w:rsidP="00502D09">
      <w:pPr>
        <w:pStyle w:val="ListParagraph"/>
        <w:numPr>
          <w:ilvl w:val="2"/>
          <w:numId w:val="1"/>
        </w:numPr>
      </w:pPr>
      <w:r>
        <w:t xml:space="preserve">DNS label </w:t>
      </w:r>
      <w:r w:rsidR="00A12F2D">
        <w:t xml:space="preserve">Prefix </w:t>
      </w:r>
      <w:r>
        <w:t xml:space="preserve">( </w:t>
      </w:r>
      <w:proofErr w:type="spellStart"/>
      <w:r>
        <w:t>hostname</w:t>
      </w:r>
      <w:proofErr w:type="spellEnd"/>
      <w:r>
        <w:t xml:space="preserve"> ) , maar deze uniek met bv je naam</w:t>
      </w:r>
    </w:p>
    <w:p w14:paraId="00CDAEAC" w14:textId="77777777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Klik op de ‘I </w:t>
      </w:r>
      <w:proofErr w:type="spellStart"/>
      <w:r>
        <w:t>Agree</w:t>
      </w:r>
      <w:proofErr w:type="spellEnd"/>
      <w:r>
        <w:t>’ en vervolgens op ‘</w:t>
      </w:r>
      <w:proofErr w:type="spellStart"/>
      <w:r>
        <w:t>Puchase</w:t>
      </w:r>
      <w:proofErr w:type="spellEnd"/>
      <w:r>
        <w:t>’</w:t>
      </w:r>
    </w:p>
    <w:p w14:paraId="6DB29A87" w14:textId="15EC1772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( let niet op de error </w:t>
      </w:r>
      <w:r>
        <w:sym w:font="Wingdings" w:char="F04A"/>
      </w:r>
      <w:r w:rsidR="00A12F2D">
        <w:t xml:space="preserve"> in de grote plaat</w:t>
      </w:r>
      <w:r>
        <w:t xml:space="preserve"> ) </w:t>
      </w:r>
    </w:p>
    <w:p w14:paraId="77DF2706" w14:textId="77777777" w:rsidR="00502D09" w:rsidRDefault="00502D09" w:rsidP="00502D09">
      <w:pPr>
        <w:pStyle w:val="ListParagraph"/>
        <w:ind w:left="1785"/>
      </w:pPr>
    </w:p>
    <w:p w14:paraId="46E911D5" w14:textId="5CF21318" w:rsidR="00502D09" w:rsidRDefault="00502D09" w:rsidP="00502D09">
      <w:pPr>
        <w:pStyle w:val="ListParagraph"/>
        <w:numPr>
          <w:ilvl w:val="1"/>
          <w:numId w:val="1"/>
        </w:numPr>
      </w:pPr>
      <w:r>
        <w:t>De VM wordt nu aangemaakt, dit kan enkele minuten duren</w:t>
      </w:r>
      <w:r w:rsidR="00A12F2D">
        <w:t>…..</w:t>
      </w:r>
    </w:p>
    <w:p w14:paraId="765DED92" w14:textId="77777777" w:rsidR="00502D09" w:rsidRDefault="00502D09" w:rsidP="00502D09">
      <w:pPr>
        <w:pStyle w:val="ListParagraph"/>
      </w:pPr>
    </w:p>
    <w:p w14:paraId="0C6FE80A" w14:textId="77777777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Herken dat de taak wordt uitgevoerd : </w:t>
      </w:r>
    </w:p>
    <w:p w14:paraId="3C256D9F" w14:textId="77777777" w:rsidR="00502D09" w:rsidRDefault="00502D09" w:rsidP="00502D09">
      <w:pPr>
        <w:pStyle w:val="ListParagraph"/>
      </w:pPr>
    </w:p>
    <w:p w14:paraId="02EB4A20" w14:textId="77777777" w:rsidR="00502D09" w:rsidRDefault="00502D09" w:rsidP="00502D09">
      <w:pPr>
        <w:pStyle w:val="ListParagraph"/>
        <w:ind w:left="1785"/>
      </w:pPr>
      <w:r>
        <w:rPr>
          <w:noProof/>
        </w:rPr>
        <w:drawing>
          <wp:inline distT="0" distB="0" distL="0" distR="0" wp14:anchorId="73DFBE44" wp14:editId="69933B19">
            <wp:extent cx="4181475" cy="211305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011" cy="21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6D8B" w14:textId="77777777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Als de taak klaar is kun je op ‘Go </w:t>
      </w:r>
      <w:proofErr w:type="spellStart"/>
      <w:r>
        <w:t>to</w:t>
      </w:r>
      <w:proofErr w:type="spellEnd"/>
      <w:r>
        <w:t xml:space="preserve"> Resource’ klikken</w:t>
      </w:r>
      <w:r w:rsidR="00C44525">
        <w:t xml:space="preserve">. Dan opent de portal de locatie waar de VM is aangemaakt en laat je alle Resources in de Resource Group zien. Herken de verschillende onderdelen uit de template. </w:t>
      </w:r>
    </w:p>
    <w:p w14:paraId="41821EA7" w14:textId="77777777" w:rsidR="00DB4D1A" w:rsidRDefault="00DB4D1A" w:rsidP="00DB4D1A">
      <w:pPr>
        <w:pStyle w:val="ListParagraph"/>
        <w:ind w:left="1065"/>
        <w:rPr>
          <w:noProof/>
        </w:rPr>
      </w:pPr>
    </w:p>
    <w:p w14:paraId="37DEBD24" w14:textId="77777777" w:rsidR="00502D09" w:rsidRDefault="00502D09" w:rsidP="00DB4D1A">
      <w:pPr>
        <w:pStyle w:val="ListParagraph"/>
        <w:ind w:left="1065"/>
      </w:pPr>
      <w:r>
        <w:rPr>
          <w:noProof/>
        </w:rPr>
        <w:drawing>
          <wp:inline distT="0" distB="0" distL="0" distR="0" wp14:anchorId="504F2CC9" wp14:editId="0875FAC8">
            <wp:extent cx="5203548" cy="651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954" cy="65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EB10" w14:textId="77777777" w:rsidR="00502D09" w:rsidRDefault="00502D09" w:rsidP="00DB4D1A">
      <w:pPr>
        <w:pStyle w:val="ListParagraph"/>
        <w:ind w:left="1065"/>
      </w:pPr>
    </w:p>
    <w:p w14:paraId="78E8AE9C" w14:textId="77777777" w:rsidR="00C44525" w:rsidRDefault="00C44525">
      <w:r>
        <w:br w:type="page"/>
      </w:r>
    </w:p>
    <w:p w14:paraId="117F82CC" w14:textId="518DA8F2" w:rsidR="00502D09" w:rsidRPr="00C44525" w:rsidRDefault="00C44525" w:rsidP="00A12F2D">
      <w:pPr>
        <w:pStyle w:val="ListParagraph"/>
        <w:numPr>
          <w:ilvl w:val="0"/>
          <w:numId w:val="4"/>
        </w:numPr>
        <w:rPr>
          <w:b/>
          <w:bCs/>
        </w:rPr>
      </w:pPr>
      <w:r w:rsidRPr="00C44525">
        <w:rPr>
          <w:b/>
          <w:bCs/>
        </w:rPr>
        <w:lastRenderedPageBreak/>
        <w:t xml:space="preserve">Aanmaken eigen </w:t>
      </w:r>
      <w:proofErr w:type="spellStart"/>
      <w:r w:rsidRPr="00C44525">
        <w:rPr>
          <w:b/>
          <w:bCs/>
        </w:rPr>
        <w:t>Repo</w:t>
      </w:r>
      <w:proofErr w:type="spellEnd"/>
      <w:r w:rsidRPr="00C44525">
        <w:rPr>
          <w:b/>
          <w:bCs/>
        </w:rPr>
        <w:t xml:space="preserve"> in Azure </w:t>
      </w:r>
      <w:proofErr w:type="spellStart"/>
      <w:r w:rsidRPr="00C44525">
        <w:rPr>
          <w:b/>
          <w:bCs/>
        </w:rPr>
        <w:t>Devops</w:t>
      </w:r>
      <w:proofErr w:type="spellEnd"/>
      <w:r w:rsidR="00BF6F59">
        <w:rPr>
          <w:b/>
          <w:bCs/>
        </w:rPr>
        <w:t xml:space="preserve"> ( start bouwen CI/CD pipeline ) </w:t>
      </w:r>
    </w:p>
    <w:p w14:paraId="63C983C7" w14:textId="77777777" w:rsidR="00C44525" w:rsidRDefault="00C44525" w:rsidP="00DB4D1A">
      <w:pPr>
        <w:pStyle w:val="ListParagraph"/>
        <w:ind w:left="1065"/>
      </w:pPr>
    </w:p>
    <w:p w14:paraId="44D167EC" w14:textId="77777777" w:rsidR="00C44525" w:rsidRDefault="00C44525" w:rsidP="00DB4D1A">
      <w:pPr>
        <w:pStyle w:val="ListParagraph"/>
        <w:ind w:left="1065"/>
      </w:pPr>
      <w:r>
        <w:t xml:space="preserve">Doel van deze </w:t>
      </w:r>
      <w:proofErr w:type="spellStart"/>
      <w:r>
        <w:t>repo</w:t>
      </w:r>
      <w:proofErr w:type="spellEnd"/>
      <w:r>
        <w:t xml:space="preserve"> is om er een ARM template in te plaatsen zodat we deze later kunnen gebruiken in een CI/CD pipeline.</w:t>
      </w:r>
    </w:p>
    <w:p w14:paraId="308CA187" w14:textId="77777777" w:rsidR="00C44525" w:rsidRDefault="00C44525" w:rsidP="00DB4D1A">
      <w:pPr>
        <w:pStyle w:val="ListParagraph"/>
        <w:ind w:left="1065"/>
      </w:pPr>
    </w:p>
    <w:p w14:paraId="1E1D74E3" w14:textId="77777777" w:rsidR="00C44525" w:rsidRDefault="00C44525" w:rsidP="00C44525">
      <w:pPr>
        <w:pStyle w:val="ListParagraph"/>
        <w:numPr>
          <w:ilvl w:val="0"/>
          <w:numId w:val="1"/>
        </w:numPr>
        <w:rPr>
          <w:lang w:val="en-US"/>
        </w:rPr>
      </w:pPr>
      <w:r w:rsidRPr="00C44525">
        <w:rPr>
          <w:lang w:val="en-US"/>
        </w:rPr>
        <w:t xml:space="preserve">Open Azure </w:t>
      </w:r>
      <w:proofErr w:type="spellStart"/>
      <w:r w:rsidRPr="00C44525">
        <w:rPr>
          <w:lang w:val="en-US"/>
        </w:rPr>
        <w:t>Devops</w:t>
      </w:r>
      <w:proofErr w:type="spellEnd"/>
      <w:r w:rsidRPr="00C44525">
        <w:rPr>
          <w:lang w:val="en-US"/>
        </w:rPr>
        <w:t xml:space="preserve"> in het </w:t>
      </w:r>
      <w:proofErr w:type="spellStart"/>
      <w:r w:rsidRPr="00C44525">
        <w:rPr>
          <w:lang w:val="en-US"/>
        </w:rPr>
        <w:t>projekt</w:t>
      </w:r>
      <w:proofErr w:type="spellEnd"/>
      <w:r w:rsidRPr="00C44525">
        <w:rPr>
          <w:lang w:val="en-US"/>
        </w:rPr>
        <w:t xml:space="preserve"> ‘IT Platform a</w:t>
      </w:r>
      <w:r>
        <w:rPr>
          <w:lang w:val="en-US"/>
        </w:rPr>
        <w:t>nd Security’</w:t>
      </w:r>
    </w:p>
    <w:p w14:paraId="6B19EED2" w14:textId="77777777" w:rsidR="00C44525" w:rsidRDefault="00C44525" w:rsidP="00C44525">
      <w:pPr>
        <w:pStyle w:val="ListParagraph"/>
        <w:numPr>
          <w:ilvl w:val="0"/>
          <w:numId w:val="1"/>
        </w:numPr>
      </w:pPr>
      <w:r w:rsidRPr="007557C2">
        <w:t xml:space="preserve">Open </w:t>
      </w:r>
      <w:proofErr w:type="spellStart"/>
      <w:r w:rsidRPr="007557C2">
        <w:t>Repo</w:t>
      </w:r>
      <w:r w:rsidR="007557C2" w:rsidRPr="007557C2">
        <w:t>s</w:t>
      </w:r>
      <w:proofErr w:type="spellEnd"/>
      <w:r w:rsidR="007557C2" w:rsidRPr="007557C2">
        <w:t xml:space="preserve"> en klik </w:t>
      </w:r>
      <w:proofErr w:type="spellStart"/>
      <w:r w:rsidR="007557C2" w:rsidRPr="007557C2">
        <w:t>Add</w:t>
      </w:r>
      <w:proofErr w:type="spellEnd"/>
      <w:r w:rsidR="007557C2" w:rsidRPr="007557C2">
        <w:t xml:space="preserve"> </w:t>
      </w:r>
      <w:proofErr w:type="spellStart"/>
      <w:r w:rsidR="007557C2" w:rsidRPr="007557C2">
        <w:t>R</w:t>
      </w:r>
      <w:r w:rsidR="007557C2">
        <w:t>epository</w:t>
      </w:r>
      <w:proofErr w:type="spellEnd"/>
      <w:r w:rsidR="007557C2">
        <w:t xml:space="preserve"> : </w:t>
      </w:r>
    </w:p>
    <w:p w14:paraId="5CEBDDA2" w14:textId="77777777" w:rsidR="007557C2" w:rsidRDefault="007557C2" w:rsidP="007557C2">
      <w:pPr>
        <w:ind w:left="1065"/>
      </w:pPr>
      <w:r>
        <w:rPr>
          <w:noProof/>
        </w:rPr>
        <w:drawing>
          <wp:inline distT="0" distB="0" distL="0" distR="0" wp14:anchorId="31228361" wp14:editId="1416E6F9">
            <wp:extent cx="5731510" cy="2191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66B1" w14:textId="77777777" w:rsidR="007557C2" w:rsidRDefault="007557C2" w:rsidP="007557C2">
      <w:pPr>
        <w:ind w:left="1065"/>
      </w:pPr>
    </w:p>
    <w:p w14:paraId="744A8225" w14:textId="77777777" w:rsidR="007557C2" w:rsidRDefault="007557C2" w:rsidP="007557C2">
      <w:pPr>
        <w:pStyle w:val="ListParagraph"/>
        <w:numPr>
          <w:ilvl w:val="0"/>
          <w:numId w:val="1"/>
        </w:numPr>
      </w:pPr>
      <w:r>
        <w:t xml:space="preserve">Geef de </w:t>
      </w:r>
      <w:proofErr w:type="spellStart"/>
      <w:r>
        <w:t>repo</w:t>
      </w:r>
      <w:proofErr w:type="spellEnd"/>
      <w:r>
        <w:t xml:space="preserve"> een naar als : </w:t>
      </w:r>
      <w:proofErr w:type="spellStart"/>
      <w:r>
        <w:t>DemoVM</w:t>
      </w:r>
      <w:proofErr w:type="spellEnd"/>
      <w:r>
        <w:t xml:space="preserve">-&lt;naam&gt; ( </w:t>
      </w:r>
      <w:proofErr w:type="spellStart"/>
      <w:r>
        <w:t>DemoVM</w:t>
      </w:r>
      <w:proofErr w:type="spellEnd"/>
      <w:r>
        <w:t xml:space="preserve">-Bas ) : </w:t>
      </w:r>
    </w:p>
    <w:p w14:paraId="696FAA38" w14:textId="77777777" w:rsidR="007557C2" w:rsidRDefault="007557C2" w:rsidP="007557C2">
      <w:pPr>
        <w:pStyle w:val="ListParagraph"/>
        <w:ind w:left="1065"/>
      </w:pPr>
      <w:r>
        <w:rPr>
          <w:noProof/>
        </w:rPr>
        <w:drawing>
          <wp:inline distT="0" distB="0" distL="0" distR="0" wp14:anchorId="4DA7A3EA" wp14:editId="33483075">
            <wp:extent cx="3688058" cy="25527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1834" cy="25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850" w14:textId="30561211" w:rsidR="007557C2" w:rsidRDefault="00BF6F59">
      <w:r>
        <w:tab/>
      </w:r>
      <w:r>
        <w:tab/>
        <w:t xml:space="preserve">Klik op </w:t>
      </w:r>
      <w:proofErr w:type="spellStart"/>
      <w:r>
        <w:t>Create</w:t>
      </w:r>
      <w:proofErr w:type="spellEnd"/>
      <w:r>
        <w:tab/>
      </w:r>
    </w:p>
    <w:p w14:paraId="75E79845" w14:textId="77777777" w:rsidR="00BF6F59" w:rsidRDefault="00BF6F59"/>
    <w:p w14:paraId="11EFBF81" w14:textId="77777777" w:rsidR="007557C2" w:rsidRDefault="007557C2" w:rsidP="007557C2">
      <w:pPr>
        <w:pStyle w:val="ListParagraph"/>
        <w:numPr>
          <w:ilvl w:val="0"/>
          <w:numId w:val="1"/>
        </w:numPr>
      </w:pPr>
      <w:r>
        <w:t xml:space="preserve">Druk in het volgende scherm op </w:t>
      </w:r>
      <w:proofErr w:type="spellStart"/>
      <w:r>
        <w:t>Initialize</w:t>
      </w:r>
      <w:proofErr w:type="spellEnd"/>
      <w:r>
        <w:t xml:space="preserve"> om de </w:t>
      </w:r>
      <w:proofErr w:type="spellStart"/>
      <w:r>
        <w:t>repo</w:t>
      </w:r>
      <w:proofErr w:type="spellEnd"/>
      <w:r>
        <w:t xml:space="preserve"> alvast te </w:t>
      </w:r>
      <w:proofErr w:type="spellStart"/>
      <w:r>
        <w:t>initialseren</w:t>
      </w:r>
      <w:proofErr w:type="spellEnd"/>
      <w:r>
        <w:t xml:space="preserve"> : </w:t>
      </w:r>
    </w:p>
    <w:p w14:paraId="3592748E" w14:textId="47684834" w:rsidR="007557C2" w:rsidRDefault="007557C2" w:rsidP="007557C2">
      <w:pPr>
        <w:pStyle w:val="ListParagraph"/>
        <w:ind w:left="1065"/>
      </w:pPr>
      <w:r w:rsidRPr="007557C2">
        <w:t xml:space="preserve">Een </w:t>
      </w:r>
      <w:proofErr w:type="spellStart"/>
      <w:r w:rsidRPr="007557C2">
        <w:t>repo</w:t>
      </w:r>
      <w:proofErr w:type="spellEnd"/>
      <w:r w:rsidRPr="007557C2">
        <w:t xml:space="preserve"> ( of folder in </w:t>
      </w:r>
      <w:proofErr w:type="spellStart"/>
      <w:r w:rsidRPr="007557C2">
        <w:t>repo</w:t>
      </w:r>
      <w:proofErr w:type="spellEnd"/>
      <w:r w:rsidRPr="007557C2">
        <w:t xml:space="preserve"> ) mag n</w:t>
      </w:r>
      <w:r>
        <w:t xml:space="preserve">iet leeg zijn , dus er wordt meteen een </w:t>
      </w:r>
      <w:proofErr w:type="spellStart"/>
      <w:r>
        <w:t>readme</w:t>
      </w:r>
      <w:proofErr w:type="spellEnd"/>
      <w:r>
        <w:t xml:space="preserve"> aangemaakt.</w:t>
      </w:r>
      <w:r w:rsidR="00BF6F59">
        <w:t xml:space="preserve"> Dit is eigenlijk de ‘git </w:t>
      </w:r>
      <w:proofErr w:type="spellStart"/>
      <w:r w:rsidR="00BF6F59">
        <w:t>init</w:t>
      </w:r>
      <w:proofErr w:type="spellEnd"/>
      <w:r w:rsidR="00BF6F59">
        <w:t>’ die je lokaal zou uitvoeren.</w:t>
      </w:r>
    </w:p>
    <w:p w14:paraId="4E8E4A5F" w14:textId="77777777" w:rsidR="007557C2" w:rsidRDefault="007557C2" w:rsidP="007557C2">
      <w:pPr>
        <w:pStyle w:val="ListParagraph"/>
        <w:ind w:left="1065"/>
      </w:pPr>
      <w:r>
        <w:rPr>
          <w:noProof/>
        </w:rPr>
        <w:lastRenderedPageBreak/>
        <w:drawing>
          <wp:inline distT="0" distB="0" distL="0" distR="0" wp14:anchorId="7377DA48" wp14:editId="57FDFDEE">
            <wp:extent cx="4200525" cy="34708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904" cy="34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EFBC" w14:textId="77777777" w:rsidR="007557C2" w:rsidRDefault="007557C2" w:rsidP="007557C2">
      <w:pPr>
        <w:pStyle w:val="ListParagraph"/>
        <w:ind w:left="1065"/>
      </w:pPr>
    </w:p>
    <w:p w14:paraId="6844D53D" w14:textId="77777777" w:rsidR="007557C2" w:rsidRDefault="007557C2" w:rsidP="007557C2">
      <w:pPr>
        <w:pStyle w:val="ListParagraph"/>
        <w:numPr>
          <w:ilvl w:val="0"/>
          <w:numId w:val="1"/>
        </w:numPr>
      </w:pPr>
      <w:proofErr w:type="spellStart"/>
      <w:r>
        <w:t>Clone</w:t>
      </w:r>
      <w:proofErr w:type="spellEnd"/>
      <w:r>
        <w:t xml:space="preserve"> nu deze nieuwe </w:t>
      </w:r>
      <w:proofErr w:type="spellStart"/>
      <w:r>
        <w:t>repo</w:t>
      </w:r>
      <w:proofErr w:type="spellEnd"/>
      <w:r>
        <w:t xml:space="preserve"> naar lokaal : </w:t>
      </w:r>
    </w:p>
    <w:p w14:paraId="33B56C1D" w14:textId="77777777" w:rsidR="007557C2" w:rsidRDefault="007557C2" w:rsidP="007557C2">
      <w:pPr>
        <w:pStyle w:val="ListParagraph"/>
        <w:numPr>
          <w:ilvl w:val="1"/>
          <w:numId w:val="1"/>
        </w:numPr>
      </w:pPr>
      <w:r>
        <w:t xml:space="preserve">Druk op </w:t>
      </w:r>
      <w:proofErr w:type="spellStart"/>
      <w:r>
        <w:t>clone</w:t>
      </w:r>
      <w:proofErr w:type="spellEnd"/>
      <w:r>
        <w:t xml:space="preserve"> ( helemaal rechtsboven )  : </w:t>
      </w:r>
    </w:p>
    <w:p w14:paraId="52015E0A" w14:textId="77777777" w:rsidR="007557C2" w:rsidRDefault="007557C2" w:rsidP="00BF6F59">
      <w:pPr>
        <w:pStyle w:val="ListParagraph"/>
        <w:ind w:left="1785"/>
      </w:pPr>
      <w:r>
        <w:rPr>
          <w:noProof/>
        </w:rPr>
        <w:drawing>
          <wp:inline distT="0" distB="0" distL="0" distR="0" wp14:anchorId="46038461" wp14:editId="0FFA4CD1">
            <wp:extent cx="2971800" cy="1031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3304" cy="10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86BE" w14:textId="77777777" w:rsidR="007557C2" w:rsidRDefault="007557C2" w:rsidP="007557C2">
      <w:pPr>
        <w:pStyle w:val="ListParagraph"/>
        <w:numPr>
          <w:ilvl w:val="1"/>
          <w:numId w:val="1"/>
        </w:numPr>
      </w:pPr>
      <w:r>
        <w:t>Kopieer de URL</w:t>
      </w:r>
      <w:r w:rsidR="006676BF">
        <w:t xml:space="preserve"> : </w:t>
      </w:r>
    </w:p>
    <w:p w14:paraId="191AEA16" w14:textId="77777777" w:rsidR="006676BF" w:rsidRDefault="006676BF" w:rsidP="006676BF">
      <w:pPr>
        <w:ind w:left="1074" w:firstLine="351"/>
      </w:pPr>
      <w:r>
        <w:rPr>
          <w:noProof/>
        </w:rPr>
        <w:drawing>
          <wp:inline distT="0" distB="0" distL="0" distR="0" wp14:anchorId="10619DA9" wp14:editId="0BEA048F">
            <wp:extent cx="2162175" cy="21363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7234" cy="21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1746" w14:textId="77777777" w:rsidR="007557C2" w:rsidRDefault="007557C2" w:rsidP="007557C2">
      <w:pPr>
        <w:pStyle w:val="ListParagraph"/>
        <w:numPr>
          <w:ilvl w:val="1"/>
          <w:numId w:val="1"/>
        </w:numPr>
      </w:pPr>
      <w:r>
        <w:t xml:space="preserve">Open de </w:t>
      </w:r>
      <w:proofErr w:type="spellStart"/>
      <w:r>
        <w:t>command</w:t>
      </w:r>
      <w:proofErr w:type="spellEnd"/>
      <w:r>
        <w:t xml:space="preserve"> prompt in C:\repos</w:t>
      </w:r>
    </w:p>
    <w:p w14:paraId="7DF0A4A1" w14:textId="415FE342" w:rsidR="007557C2" w:rsidRPr="00BF6F59" w:rsidRDefault="007557C2" w:rsidP="006676BF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7557C2">
        <w:rPr>
          <w:lang w:val="en-US"/>
        </w:rPr>
        <w:t>Geef</w:t>
      </w:r>
      <w:proofErr w:type="spellEnd"/>
      <w:r w:rsidRPr="007557C2">
        <w:rPr>
          <w:lang w:val="en-US"/>
        </w:rPr>
        <w:t xml:space="preserve"> het command : git clone </w:t>
      </w:r>
      <w:r w:rsidRPr="007557C2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&lt; UR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L &gt; </w:t>
      </w:r>
    </w:p>
    <w:p w14:paraId="169E2156" w14:textId="3AEA904F" w:rsidR="00BF6F59" w:rsidRPr="00BF6F59" w:rsidRDefault="00BF6F59" w:rsidP="00BF6F59">
      <w:pPr>
        <w:pStyle w:val="ListParagraph"/>
        <w:ind w:left="1785"/>
      </w:pPr>
      <w:r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Er wordt in c:\r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epos een nieuwe directory aangemaakt met de naam van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. </w:t>
      </w:r>
    </w:p>
    <w:p w14:paraId="4B1110B0" w14:textId="6B179186" w:rsidR="00BF6F59" w:rsidRPr="00BF6F59" w:rsidRDefault="00BF6F59" w:rsidP="00BF6F59">
      <w:pPr>
        <w:ind w:left="708"/>
      </w:pPr>
    </w:p>
    <w:p w14:paraId="13E8AA47" w14:textId="7A2211E8" w:rsidR="006676BF" w:rsidRDefault="006676BF" w:rsidP="006676BF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056B6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 w:type="page"/>
      </w:r>
      <w:r w:rsidRPr="006676BF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lastRenderedPageBreak/>
        <w:t>Kopieer nu uit de directory :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c:\repos\git-labfiles de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ze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files </w:t>
      </w:r>
      <w:r w:rsid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naar deze nieuwe </w:t>
      </w:r>
      <w:proofErr w:type="spellStart"/>
      <w:r w:rsid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 w:rsid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: </w:t>
      </w:r>
    </w:p>
    <w:p w14:paraId="5FD92DF3" w14:textId="77777777" w:rsidR="006676BF" w:rsidRDefault="006676BF" w:rsidP="006676B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Azuredeploy.json</w:t>
      </w:r>
      <w:proofErr w:type="spellEnd"/>
    </w:p>
    <w:p w14:paraId="29C49A0C" w14:textId="0815F289" w:rsidR="006676BF" w:rsidRDefault="006676BF" w:rsidP="006676B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Azuredeploy.parameter.json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naar de nieuwe </w:t>
      </w:r>
    </w:p>
    <w:p w14:paraId="4D0631FC" w14:textId="786FD4AA" w:rsidR="00BF6F59" w:rsidRPr="00BF6F59" w:rsidRDefault="00BF6F59" w:rsidP="00BF6F59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Dit zijn ARM template files die inmiddels zijn aangepast voor onze omgeving.</w:t>
      </w:r>
    </w:p>
    <w:p w14:paraId="7ADB65D7" w14:textId="7D72520E" w:rsidR="00E1537A" w:rsidRDefault="00E1537A" w:rsidP="00E1537A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nu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azuredep</w:t>
      </w:r>
      <w:r w:rsid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loy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.parameter.json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file</w:t>
      </w:r>
      <w:r w:rsid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met Visual Studio Code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en wijzig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dnsLabelPrefix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parameter in iets wat </w:t>
      </w:r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uniek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is ( wijzig bas in je eigen naam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oid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). Het moeten we allemaal kleine let</w:t>
      </w:r>
      <w:r w:rsid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ers zijn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!! Sla de file op.</w:t>
      </w:r>
    </w:p>
    <w:p w14:paraId="748CDBC5" w14:textId="4547B27B" w:rsidR="00640D1D" w:rsidRPr="00E1537A" w:rsidRDefault="00640D1D" w:rsidP="00640D1D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96F12C" wp14:editId="3BAF12AE">
            <wp:extent cx="2133600" cy="457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7EDF" w14:textId="77777777" w:rsidR="00F8243C" w:rsidRDefault="00F8243C" w:rsidP="00F8243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Geef in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command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prompt : </w:t>
      </w:r>
    </w:p>
    <w:p w14:paraId="6F4E19E9" w14:textId="77777777" w:rsidR="00F8243C" w:rsidRDefault="00F8243C" w:rsidP="00F8243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Git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. ( met punt ) </w:t>
      </w:r>
    </w:p>
    <w:p w14:paraId="2244E4E0" w14:textId="77777777" w:rsidR="00F8243C" w:rsidRDefault="00F8243C" w:rsidP="00F8243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Git commit -m “new ARM t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emplates”</w:t>
      </w:r>
    </w:p>
    <w:p w14:paraId="480D2823" w14:textId="77777777" w:rsidR="00F8243C" w:rsidRDefault="00F8243C" w:rsidP="00F8243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Geef : ‘git push’  om de bestanden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naar Azure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Devops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over te zetten.</w:t>
      </w:r>
    </w:p>
    <w:p w14:paraId="3BC99A7C" w14:textId="77777777" w:rsidR="00F8243C" w:rsidRPr="00F8243C" w:rsidRDefault="00F8243C" w:rsidP="00F8243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Er zijn geen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Branch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policies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, dus we hoeven geen Pull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Request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aan te maken , weet je nog ?!</w:t>
      </w:r>
    </w:p>
    <w:p w14:paraId="403863BC" w14:textId="77777777" w:rsidR="00F8243C" w:rsidRDefault="00F8243C" w:rsidP="00F8243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Controleer in Azure </w:t>
      </w:r>
      <w:proofErr w:type="spellStart"/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Devops</w:t>
      </w:r>
      <w:proofErr w:type="spellEnd"/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dat d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e files aanwezig zijn in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4E56F139" w14:textId="77777777" w:rsidR="00F8243C" w:rsidRDefault="00F8243C" w:rsidP="00F8243C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BDA337" wp14:editId="252B307A">
            <wp:extent cx="5731510" cy="1914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EDF2" w14:textId="6F4D2C41" w:rsidR="00F8243C" w:rsidRDefault="00F8243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 w:type="page"/>
      </w:r>
    </w:p>
    <w:p w14:paraId="7EA7A5F5" w14:textId="668863B0" w:rsidR="00056B69" w:rsidRPr="00A12F2D" w:rsidRDefault="00725605" w:rsidP="00A12F2D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</w:pPr>
      <w:proofErr w:type="spellStart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lastRenderedPageBreak/>
        <w:t>Create</w:t>
      </w:r>
      <w:proofErr w:type="spellEnd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Build</w:t>
      </w:r>
      <w:proofErr w:type="spellEnd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Pipeline</w:t>
      </w:r>
    </w:p>
    <w:p w14:paraId="3FE9E865" w14:textId="5E1FC9AE" w:rsidR="00725605" w:rsidRDefault="00725605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pipeline heeft als doel om van de bestanden in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artifact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te maken. Zie dit als een zip file welke later in een Release wordt gebruikt om de functionaliteit te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deployen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04890AEE" w14:textId="60E64404" w:rsidR="00725605" w:rsidRDefault="00725605" w:rsidP="00725605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Maak een nieuwe pipeline : </w:t>
      </w:r>
    </w:p>
    <w:p w14:paraId="7CCC3D2B" w14:textId="5A642F09" w:rsidR="00725605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devops</w:t>
      </w:r>
      <w:proofErr w:type="spellEnd"/>
    </w:p>
    <w:p w14:paraId="506D49EE" w14:textId="05F25CE4" w:rsidR="00725605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pipelines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en klik ‘New Pipeline’ : </w:t>
      </w:r>
    </w:p>
    <w:p w14:paraId="3DE247AF" w14:textId="02B3B584" w:rsidR="00725605" w:rsidRDefault="00725605" w:rsidP="00725605">
      <w:pPr>
        <w:ind w:left="1065" w:firstLine="351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B54A2FA" wp14:editId="62F59721">
            <wp:extent cx="5731510" cy="2593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4B57" w14:textId="75C94716" w:rsidR="00725605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Kies</w:t>
      </w:r>
      <w:proofErr w:type="spellEnd"/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voor</w:t>
      </w:r>
      <w:proofErr w:type="spellEnd"/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‘Use the C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lassic editor’ </w:t>
      </w:r>
      <w:r w:rsidR="002736DF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(</w:t>
      </w:r>
      <w:proofErr w:type="spellStart"/>
      <w:r w:rsidR="002736DF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onderin</w:t>
      </w:r>
      <w:proofErr w:type="spellEnd"/>
      <w:r w:rsidR="002736DF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)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in het ‘Where is your code’  scherm</w:t>
      </w:r>
      <w:r w:rsidR="002736DF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</w:p>
    <w:p w14:paraId="59317097" w14:textId="13C74566" w:rsidR="00725605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Controleer in volgende scherm of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de juiste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is gekozen  en klik </w:t>
      </w:r>
      <w:r w:rsidRPr="002736DF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continue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44A4CC5F" w14:textId="0795408D" w:rsidR="00725605" w:rsidRPr="00725605" w:rsidRDefault="00725605" w:rsidP="00725605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3DA0C9C" wp14:editId="38CA713C">
            <wp:extent cx="3715764" cy="4224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9486" cy="4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125D" w14:textId="77777777" w:rsidR="00725605" w:rsidRPr="00725605" w:rsidRDefault="00725605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F655FBE" w14:textId="76975139" w:rsidR="00F8243C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op ‘Empty job’ in het scherm voor de template keuze</w:t>
      </w:r>
    </w:p>
    <w:p w14:paraId="2613E87A" w14:textId="189919A2" w:rsidR="00725605" w:rsidRDefault="002736DF" w:rsidP="002736DF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De pipeline is nu aangemaakt , nu moeten we het configureren : </w:t>
      </w:r>
    </w:p>
    <w:p w14:paraId="7F864EC3" w14:textId="4FB235BD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Geef de pipeline een juiste herkenbare naam en kies ‘Azure-VS2019’ agent pool : </w:t>
      </w:r>
    </w:p>
    <w:p w14:paraId="540E3238" w14:textId="02C4743F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DAEFD0" wp14:editId="0E31890B">
            <wp:extent cx="5731510" cy="2655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4D88" w14:textId="4D06B663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58FDFCA" w14:textId="0AD007F1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Tweede tab met ‘Get sources’ staat al helemaal goed</w:t>
      </w:r>
    </w:p>
    <w:p w14:paraId="69CD652A" w14:textId="2D280E66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bij ‘Agent job 1’ op het plus teken ( + ) om een taak toe te voegen.</w:t>
      </w:r>
    </w:p>
    <w:p w14:paraId="74BD19A5" w14:textId="736F7324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Voeg de Copy Files toe ( zoek op Copy Files )  : </w:t>
      </w:r>
    </w:p>
    <w:p w14:paraId="0A72CDB9" w14:textId="15A11E6C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FCF8CE" wp14:editId="4738BFDD">
            <wp:extent cx="5731510" cy="22987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CFE7" w14:textId="7CDF4AAC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Doe het zelfde met de ‘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Publish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artifacts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’ taak :  </w:t>
      </w:r>
    </w:p>
    <w:p w14:paraId="1D40A983" w14:textId="0824BEEB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525744" wp14:editId="468219CE">
            <wp:extent cx="5731510" cy="23539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F100" w14:textId="705DED98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5E70CFB6" w14:textId="37A86069" w:rsidR="002736DF" w:rsidRDefault="002736DF" w:rsidP="002736DF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Configureer de </w:t>
      </w:r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 xml:space="preserve">Copy </w:t>
      </w:r>
      <w:proofErr w:type="spellStart"/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Task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51876786" w14:textId="0FC63892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Contents ( ** ) en lege Source Folder betekent alles vanuit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gebruiken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3B7D34D6" w14:textId="0C220A89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Als je op de kleine i klikt bij Target Folder , kun je de string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kopieren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naar het veld. Dit is een 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standaard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folder (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devops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variable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) </w:t>
      </w:r>
      <w:r w:rsidR="00896C7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28D69DE5" w14:textId="590FCAA9" w:rsidR="00896C7C" w:rsidRDefault="00896C7C" w:rsidP="00896C7C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F435FE" wp14:editId="225CB170">
            <wp:extent cx="5731510" cy="34791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9F58" w14:textId="753D4317" w:rsidR="00896C7C" w:rsidRDefault="00896C7C" w:rsidP="00896C7C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4A43B04F" w14:textId="12B19FBF" w:rsidR="00896C7C" w:rsidRDefault="00896C7C" w:rsidP="00896C7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Configureer de </w:t>
      </w:r>
      <w:proofErr w:type="spellStart"/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Publish</w:t>
      </w:r>
      <w:proofErr w:type="spellEnd"/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 xml:space="preserve"> </w:t>
      </w:r>
      <w:proofErr w:type="spellStart"/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Task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434A11E4" w14:textId="0854BDCE" w:rsidR="00896C7C" w:rsidRDefault="00896C7C" w:rsidP="00896C7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Vul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Artifact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name in : Demo-VM-&lt;naam&gt;</w:t>
      </w:r>
    </w:p>
    <w:p w14:paraId="36024667" w14:textId="73ACF712" w:rsidR="00896C7C" w:rsidRDefault="00896C7C" w:rsidP="00896C7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Herken dat de bestanden uit de vorige taak worden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gepublished</w:t>
      </w:r>
      <w:proofErr w:type="spellEnd"/>
    </w:p>
    <w:p w14:paraId="4D8F5D2F" w14:textId="1848A548" w:rsidR="00896C7C" w:rsidRDefault="00896C7C" w:rsidP="00896C7C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D66A6F" wp14:editId="2F818E9B">
            <wp:extent cx="5731510" cy="34042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BBEC" w14:textId="44A7D962" w:rsidR="00896C7C" w:rsidRDefault="00896C7C" w:rsidP="00896C7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Klik nu op save &amp; queue en vervolgens op Save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and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Run  : </w:t>
      </w:r>
    </w:p>
    <w:p w14:paraId="6B01262F" w14:textId="0C14246D" w:rsidR="00896C7C" w:rsidRDefault="00896C7C" w:rsidP="00896C7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37B7395" wp14:editId="220DF246">
            <wp:extent cx="3686175" cy="2085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1786" w14:textId="5A369E16" w:rsidR="00896C7C" w:rsidRDefault="00896C7C" w:rsidP="00896C7C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C5B8E00" w14:textId="7E0A0785" w:rsidR="00896C7C" w:rsidRDefault="00896C7C" w:rsidP="00896C7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taak gaat nu lopen en zal een summary geven ( hopelijk succesvol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:-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) </w:t>
      </w:r>
    </w:p>
    <w:p w14:paraId="34A9E4F1" w14:textId="27D99ADA" w:rsidR="00896C7C" w:rsidRDefault="00896C7C" w:rsidP="00896C7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Als je nu op Pipelines klikt en vervolgens op Runs zie je de taak die net gelopen heeft </w:t>
      </w:r>
    </w:p>
    <w:p w14:paraId="62165A1C" w14:textId="12B52072" w:rsidR="00896C7C" w:rsidRPr="00BF6F59" w:rsidRDefault="00896C7C" w:rsidP="00BF6F59">
      <w:pPr>
        <w:ind w:firstLine="70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85047F0" wp14:editId="3A9B621C">
            <wp:extent cx="6156772" cy="184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6356" cy="18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654B" w14:textId="0FDC55CD" w:rsidR="00896C7C" w:rsidRDefault="00896C7C" w:rsidP="00424C9E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2D44C6D" w14:textId="7584B8DA" w:rsidR="00424C9E" w:rsidRDefault="00424C9E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 w:type="page"/>
      </w:r>
    </w:p>
    <w:p w14:paraId="7FB4796E" w14:textId="57CAAA84" w:rsidR="00424C9E" w:rsidRPr="00424C9E" w:rsidRDefault="00424C9E" w:rsidP="00A12F2D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</w:pPr>
      <w:proofErr w:type="spellStart"/>
      <w:r w:rsidRPr="00424C9E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lastRenderedPageBreak/>
        <w:t>Create</w:t>
      </w:r>
      <w:proofErr w:type="spellEnd"/>
      <w:r w:rsidRPr="00424C9E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Release Pipeline</w:t>
      </w:r>
    </w:p>
    <w:p w14:paraId="4899B174" w14:textId="7EA185DA" w:rsidR="00424C9E" w:rsidRDefault="00424C9E" w:rsidP="00EB6937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59901A5" w14:textId="6BC1FF2F" w:rsidR="00EB6937" w:rsidRPr="00EB6937" w:rsidRDefault="00EB6937" w:rsidP="00EB6937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Maak een nieuwe Release Pipeline aan : </w:t>
      </w:r>
    </w:p>
    <w:p w14:paraId="66F46BD7" w14:textId="0C679CE6" w:rsidR="00424C9E" w:rsidRDefault="00EB6937" w:rsidP="00424C9E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8DF15AD" wp14:editId="7E1CFBAC">
            <wp:extent cx="5731510" cy="24765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C98A" w14:textId="1912B6DC" w:rsidR="00EB6937" w:rsidRDefault="00EB6937" w:rsidP="00424C9E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DFDD5FB" w14:textId="4A6CC031" w:rsidR="00EB6937" w:rsidRDefault="00EB6937" w:rsidP="00EB6937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EB6937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</w:t>
      </w:r>
      <w:r w:rsidRPr="00EB6937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 op ‘Empty Job’ in het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volgende scherm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</w:p>
    <w:p w14:paraId="1B7B458C" w14:textId="412CAC33" w:rsidR="00EB6937" w:rsidRDefault="00EB6937" w:rsidP="00EB6937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Geef je release pipeline een juiste naam :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DemoVM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-&lt;naam&gt;</w:t>
      </w:r>
    </w:p>
    <w:p w14:paraId="69D70561" w14:textId="376952E9" w:rsidR="00EB6937" w:rsidRDefault="00EB6937" w:rsidP="00EB6937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2672A86" wp14:editId="4607E1AC">
            <wp:extent cx="4131310" cy="27069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771" cy="27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C17" w14:textId="457E2CE8" w:rsidR="00EB6937" w:rsidRDefault="00EB6937" w:rsidP="00EB6937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vervolgens op ‘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artifact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’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. Dat is dus de file ( soort zip ) die in de </w:t>
      </w:r>
      <w:proofErr w:type="spellStart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is aangemaakt. </w:t>
      </w:r>
    </w:p>
    <w:p w14:paraId="046A6CC0" w14:textId="71484204" w:rsidR="00EB6937" w:rsidRDefault="00EB6937" w:rsidP="00640D1D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5CF447" wp14:editId="63709670">
            <wp:extent cx="3864610" cy="4145486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0234" cy="41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2DB4" w14:textId="1D6D9BEE" w:rsidR="00E1537A" w:rsidRDefault="00EB6937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Kies </w:t>
      </w:r>
      <w:r w:rsidR="00E1537A"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als Source de </w:t>
      </w:r>
      <w:proofErr w:type="spellStart"/>
      <w:r w:rsidR="00E1537A"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 w:rsidR="00E1537A"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die</w:t>
      </w:r>
      <w:r w:rsid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je eerder hebt aangemaakt , klik op  </w:t>
      </w:r>
      <w:proofErr w:type="spellStart"/>
      <w:r w:rsid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Add</w:t>
      </w:r>
      <w:proofErr w:type="spellEnd"/>
    </w:p>
    <w:p w14:paraId="1103C25F" w14:textId="683A8459" w:rsidR="00E1537A" w:rsidRDefault="00E1537A" w:rsidP="00E1537A">
      <w:pPr>
        <w:ind w:left="70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27F4436B" w14:textId="1F0F43C9" w:rsidR="00E1537A" w:rsidRDefault="00E1537A" w:rsidP="00E1537A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Klik op ‘1 job , 0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task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’ om taken </w:t>
      </w:r>
      <w:r w:rsid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aan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de release toe te voegen : </w:t>
      </w:r>
    </w:p>
    <w:p w14:paraId="32E8BC52" w14:textId="10A9065C" w:rsidR="00E1537A" w:rsidRDefault="00E1537A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85189E" wp14:editId="430E24DD">
            <wp:extent cx="3095625" cy="1419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A341" w14:textId="05C18ED6" w:rsidR="00E1537A" w:rsidRDefault="00E1537A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6D916B7A" w14:textId="170DEC8F" w:rsidR="00E1537A" w:rsidRPr="00E1537A" w:rsidRDefault="00E1537A" w:rsidP="00E1537A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Add</w:t>
      </w:r>
      <w:proofErr w:type="spellEnd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de taak ‘Azure 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</w:t>
      </w:r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esource </w:t>
      </w:r>
      <w:proofErr w:type="spellStart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group</w:t>
      </w:r>
      <w:proofErr w:type="spellEnd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deployment</w:t>
      </w:r>
      <w:proofErr w:type="spellEnd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’ door op de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+ te klikken : </w:t>
      </w:r>
    </w:p>
    <w:p w14:paraId="5855D616" w14:textId="496D685E" w:rsidR="00E1537A" w:rsidRDefault="00E1537A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8821FAC" wp14:editId="462675CB">
            <wp:extent cx="5731510" cy="16129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B212" w14:textId="012D3ADD" w:rsidR="00E1537A" w:rsidRPr="00BD5CA1" w:rsidRDefault="00BD5CA1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ab/>
      </w: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Geef in het zoek s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cherm ‘Azure resource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group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deployment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’ </w:t>
      </w:r>
    </w:p>
    <w:p w14:paraId="35AD4467" w14:textId="5325E428" w:rsidR="00E1537A" w:rsidRPr="00BD5CA1" w:rsidRDefault="00E1537A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6FAEA9F8" w14:textId="27A83257" w:rsidR="00E1537A" w:rsidRDefault="00E1537A" w:rsidP="00E1537A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lastRenderedPageBreak/>
        <w:t>Configureer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de deploy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taak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: </w:t>
      </w:r>
    </w:p>
    <w:p w14:paraId="7A9FEF8B" w14:textId="036A16D8" w:rsidR="00640D1D" w:rsidRPr="00640D1D" w:rsidRDefault="00640D1D" w:rsidP="00640D1D">
      <w:pPr>
        <w:ind w:left="70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7FB07DB" wp14:editId="2AC02DD0">
            <wp:extent cx="6152114" cy="37338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6137" cy="37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B452" w14:textId="206E18B8" w:rsidR="00BD5CA1" w:rsidRDefault="00640D1D" w:rsidP="00BD5CA1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</w:pPr>
      <w:proofErr w:type="spellStart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>Kies</w:t>
      </w:r>
      <w:proofErr w:type="spellEnd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 xml:space="preserve"> </w:t>
      </w:r>
      <w:proofErr w:type="spellStart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>bij</w:t>
      </w:r>
      <w:proofErr w:type="spellEnd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 xml:space="preserve"> Azure </w:t>
      </w:r>
      <w:proofErr w:type="spellStart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>Subscription</w:t>
      </w:r>
      <w:proofErr w:type="spellEnd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 xml:space="preserve"> : ITPS – Frontend Se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>rvice OTA</w:t>
      </w:r>
    </w:p>
    <w:p w14:paraId="3AB6FDB9" w14:textId="5D9D5BAA" w:rsidR="00BD5CA1" w:rsidRPr="00BD5CA1" w:rsidRDefault="00BD5CA1" w:rsidP="00BD5CA1">
      <w:pPr>
        <w:pStyle w:val="ListParagraph"/>
        <w:ind w:left="2124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Dit is het Service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</w:t>
      </w: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count wat tegen de Azure portal gaat kletsen om je taken uit te voeren</w:t>
      </w:r>
    </w:p>
    <w:p w14:paraId="30E0A7B7" w14:textId="05BAEC0E" w:rsidR="00640D1D" w:rsidRDefault="00640D1D" w:rsidP="00640D1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Kies bij Resource Group je eigen ( ! )  </w:t>
      </w:r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Resource g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roup</w:t>
      </w:r>
    </w:p>
    <w:p w14:paraId="6EFE8DE1" w14:textId="5380C6B2" w:rsidR="00640D1D" w:rsidRDefault="00640D1D" w:rsidP="00640D1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Location : West Europe</w:t>
      </w:r>
    </w:p>
    <w:p w14:paraId="0E53769B" w14:textId="31915F44" w:rsidR="00640D1D" w:rsidRDefault="00640D1D" w:rsidP="00640D1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ies</w:t>
      </w:r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bij Template de </w:t>
      </w:r>
      <w:proofErr w:type="spellStart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zuredeploy.json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file</w:t>
      </w:r>
    </w:p>
    <w:p w14:paraId="3100945D" w14:textId="78D2813D" w:rsidR="00640D1D" w:rsidRDefault="00640D1D" w:rsidP="00640D1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Kies bij Template Parameters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azuredeploy.parameters.json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file</w:t>
      </w:r>
    </w:p>
    <w:p w14:paraId="3EB5045C" w14:textId="142BD169" w:rsidR="00BD5CA1" w:rsidRDefault="00BD5CA1" w:rsidP="00BD5CA1">
      <w:pPr>
        <w:pStyle w:val="ListParagraph"/>
        <w:ind w:left="2124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Herken je de bestanden .. ??</w:t>
      </w:r>
    </w:p>
    <w:p w14:paraId="340C1CF7" w14:textId="2D2F033E" w:rsidR="00640D1D" w:rsidRDefault="00640D1D" w:rsidP="00640D1D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F9C1DFD" w14:textId="1143DB87" w:rsidR="00640D1D" w:rsidRDefault="00640D1D" w:rsidP="00640D1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op Save</w:t>
      </w:r>
    </w:p>
    <w:p w14:paraId="73499797" w14:textId="7B186E0B" w:rsidR="00640D1D" w:rsidRDefault="00640D1D" w:rsidP="00640D1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Klik op 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‘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Create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Release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’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en klik op 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‘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Create</w:t>
      </w:r>
      <w:proofErr w:type="spellEnd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’ -&gt; Het proces wordt gestart….</w:t>
      </w:r>
    </w:p>
    <w:p w14:paraId="68A5D9FE" w14:textId="04594BC6" w:rsidR="00B52256" w:rsidRDefault="00B52256" w:rsidP="00640D1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op :</w:t>
      </w:r>
    </w:p>
    <w:p w14:paraId="70BCA97E" w14:textId="53C67D10" w:rsidR="00B52256" w:rsidRDefault="00B52256" w:rsidP="00B52256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B5BF5A5" wp14:editId="72E4EF8A">
            <wp:extent cx="5731510" cy="16954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971" w14:textId="65E6C350" w:rsidR="00B52256" w:rsidRDefault="00B52256" w:rsidP="00B52256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  <w:t xml:space="preserve">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deploy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taak wordt dan geopend : </w:t>
      </w:r>
    </w:p>
    <w:p w14:paraId="2A15997C" w14:textId="3CC9DADE" w:rsidR="00B52256" w:rsidRDefault="00B52256" w:rsidP="00B52256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DE5762" wp14:editId="3ACB112F">
            <wp:extent cx="2114550" cy="190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97AD" w14:textId="29DA48B3" w:rsidR="00E1537A" w:rsidRDefault="00E1537A" w:rsidP="00E1537A">
      <w:pPr>
        <w:rPr>
          <w:noProof/>
        </w:rPr>
      </w:pPr>
    </w:p>
    <w:p w14:paraId="19C1FD8C" w14:textId="77777777" w:rsidR="00910FE4" w:rsidRDefault="00910FE4" w:rsidP="00910FE4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eindigd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met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een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 : </w:t>
      </w:r>
    </w:p>
    <w:p w14:paraId="3623B5B2" w14:textId="7342856B" w:rsidR="00B52256" w:rsidRDefault="00910FE4" w:rsidP="00910FE4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1DC2533" wp14:editId="258BF6DC">
            <wp:extent cx="2390775" cy="1466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4997" w14:textId="17E4F91B" w:rsidR="00BD5CA1" w:rsidRDefault="00BD5CA1" w:rsidP="00910FE4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</w:p>
    <w:p w14:paraId="46352CB7" w14:textId="01E19A6E" w:rsidR="00BD5CA1" w:rsidRDefault="00BD5CA1" w:rsidP="00910FE4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ab/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Tadaaa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….. </w:t>
      </w: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sym w:font="Wingdings" w:char="F04A"/>
      </w:r>
    </w:p>
    <w:p w14:paraId="29511AC7" w14:textId="1DD923AA" w:rsidR="00910FE4" w:rsidRDefault="00910FE4" w:rsidP="00910FE4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</w:p>
    <w:p w14:paraId="2E39EE46" w14:textId="7F76D223" w:rsidR="00910FE4" w:rsidRDefault="00910FE4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br w:type="page"/>
      </w:r>
    </w:p>
    <w:p w14:paraId="0C687956" w14:textId="582BE1DC" w:rsidR="00910FE4" w:rsidRPr="00A12F2D" w:rsidRDefault="00910FE4" w:rsidP="00A12F2D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  <w:lang w:val="en-US"/>
        </w:rPr>
      </w:pPr>
      <w:proofErr w:type="spellStart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  <w:lang w:val="en-US"/>
        </w:rPr>
        <w:lastRenderedPageBreak/>
        <w:t>Controle</w:t>
      </w:r>
      <w:proofErr w:type="spellEnd"/>
    </w:p>
    <w:p w14:paraId="4B8BE12A" w14:textId="3C9F7982" w:rsidR="00910FE4" w:rsidRDefault="00910FE4" w:rsidP="00910FE4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910FE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Je VM is nu uitgerold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Frontend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Services OTA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subscription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4D05480B" w14:textId="7DBAF630" w:rsidR="00910FE4" w:rsidRDefault="00910FE4" w:rsidP="00910FE4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Deze VM is nu benaderbaar vanuit de on-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premises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OT of AM omgeving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dmv</w:t>
      </w:r>
      <w:proofErr w:type="spellEnd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RDP</w:t>
      </w:r>
    </w:p>
    <w:p w14:paraId="444A0F53" w14:textId="6BD8CAD2" w:rsidR="00910FE4" w:rsidRDefault="00910FE4" w:rsidP="00910FE4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Check het IP adres van de VM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01022651" w14:textId="2F40CF17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Open de Azure portal</w:t>
      </w:r>
    </w:p>
    <w:p w14:paraId="64557501" w14:textId="45F356AF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Resource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Groups</w:t>
      </w:r>
      <w:proofErr w:type="spellEnd"/>
    </w:p>
    <w:p w14:paraId="23514E0B" w14:textId="5B10D80E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Filter op je eigen Resource Group ( naam ) </w:t>
      </w:r>
    </w:p>
    <w:p w14:paraId="303D8A9F" w14:textId="6CAF74D8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je Resource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group</w:t>
      </w:r>
      <w:proofErr w:type="spellEnd"/>
    </w:p>
    <w:p w14:paraId="22226899" w14:textId="2C3CA0B2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op je zojuist aangemaakt VM</w:t>
      </w:r>
    </w:p>
    <w:p w14:paraId="2CED87C9" w14:textId="7D4F4EE8" w:rsidR="00910FE4" w:rsidRDefault="0000775D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Check het IP Adres : </w:t>
      </w:r>
    </w:p>
    <w:p w14:paraId="66931A55" w14:textId="3636DAA0" w:rsidR="0000775D" w:rsidRDefault="0000775D" w:rsidP="0000775D">
      <w:pPr>
        <w:ind w:left="142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6C02592" wp14:editId="3AE9CBA9">
            <wp:extent cx="6470415" cy="205740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2594" cy="205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09DC" w14:textId="2680FF84" w:rsidR="0000775D" w:rsidRDefault="0000775D" w:rsidP="0000775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00775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Open </w:t>
      </w:r>
      <w:proofErr w:type="spellStart"/>
      <w:r w:rsidRPr="0000775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een</w:t>
      </w:r>
      <w:proofErr w:type="spellEnd"/>
      <w:r w:rsidRPr="0000775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RDS server of VDI in OT of A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M</w:t>
      </w:r>
    </w:p>
    <w:p w14:paraId="3DD73AD4" w14:textId="5039CE9D" w:rsidR="0000775D" w:rsidRDefault="0000775D" w:rsidP="0000775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RDP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naar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het IP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adres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</w:p>
    <w:p w14:paraId="54B830BB" w14:textId="0EBD406C" w:rsidR="0000775D" w:rsidRDefault="0000775D" w:rsidP="0000775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00775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Log in met het account u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it je param</w:t>
      </w:r>
      <w:r w:rsidR="00846C7B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ters file</w:t>
      </w:r>
    </w:p>
    <w:p w14:paraId="2F5A05A2" w14:textId="3630267E" w:rsidR="0000775D" w:rsidRDefault="0000775D" w:rsidP="0000775D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04185B7" w14:textId="6234E777" w:rsidR="0000775D" w:rsidRPr="0000775D" w:rsidRDefault="0000775D" w:rsidP="0000775D">
      <w:pPr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</w:pPr>
      <w:proofErr w:type="spellStart"/>
      <w:r w:rsidRPr="0000775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Done</w:t>
      </w:r>
      <w:proofErr w:type="spellEnd"/>
    </w:p>
    <w:sectPr w:rsidR="0000775D" w:rsidRPr="00007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87CC8"/>
    <w:multiLevelType w:val="hybridMultilevel"/>
    <w:tmpl w:val="2BF607E6"/>
    <w:lvl w:ilvl="0" w:tplc="B0A2EC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67F5A"/>
    <w:multiLevelType w:val="hybridMultilevel"/>
    <w:tmpl w:val="37B21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36CE5"/>
    <w:multiLevelType w:val="hybridMultilevel"/>
    <w:tmpl w:val="1BBE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966361"/>
    <w:multiLevelType w:val="hybridMultilevel"/>
    <w:tmpl w:val="AD6C7B06"/>
    <w:lvl w:ilvl="0" w:tplc="0FB0191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037"/>
    <w:rsid w:val="0000775D"/>
    <w:rsid w:val="00056B69"/>
    <w:rsid w:val="00244AB7"/>
    <w:rsid w:val="002736DF"/>
    <w:rsid w:val="00424C9E"/>
    <w:rsid w:val="00502D09"/>
    <w:rsid w:val="00640D1D"/>
    <w:rsid w:val="006676BF"/>
    <w:rsid w:val="006B5037"/>
    <w:rsid w:val="00725605"/>
    <w:rsid w:val="007557C2"/>
    <w:rsid w:val="00846C7B"/>
    <w:rsid w:val="00896C7C"/>
    <w:rsid w:val="00910FE4"/>
    <w:rsid w:val="00A12F2D"/>
    <w:rsid w:val="00B52256"/>
    <w:rsid w:val="00BD5CA1"/>
    <w:rsid w:val="00BE7DD5"/>
    <w:rsid w:val="00BF6F59"/>
    <w:rsid w:val="00C379EE"/>
    <w:rsid w:val="00C44525"/>
    <w:rsid w:val="00D92BF0"/>
    <w:rsid w:val="00DB4D1A"/>
    <w:rsid w:val="00E11067"/>
    <w:rsid w:val="00E1537A"/>
    <w:rsid w:val="00E71CBE"/>
    <w:rsid w:val="00EB6937"/>
    <w:rsid w:val="00F8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EF409"/>
  <w15:chartTrackingRefBased/>
  <w15:docId w15:val="{5BA53B06-844F-4CA8-ADE4-5CB547D7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B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2BF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BF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C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Azure/azure-quickstart-templat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hyperlink" Target="https://azure.microsoft.com/en-us/resources/template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portal.azure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us/resources/template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FB98F5.dotm</Template>
  <TotalTime>290</TotalTime>
  <Pages>17</Pages>
  <Words>1165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 Lanschot Kempen N.V.</Company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 Janssen</dc:creator>
  <cp:keywords/>
  <dc:description/>
  <cp:lastModifiedBy>Bas Janssen</cp:lastModifiedBy>
  <cp:revision>4</cp:revision>
  <dcterms:created xsi:type="dcterms:W3CDTF">2019-09-04T04:31:00Z</dcterms:created>
  <dcterms:modified xsi:type="dcterms:W3CDTF">2019-09-04T09:28:00Z</dcterms:modified>
</cp:coreProperties>
</file>